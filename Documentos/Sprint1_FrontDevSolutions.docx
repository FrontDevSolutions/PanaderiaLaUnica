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678950" w:displacedByCustomXml="next"/>
    <w:bookmarkEnd w:id="0" w:displacedByCustomXml="next"/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1F28E0A5" w:rsidR="007005AC" w:rsidRDefault="005F36E0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704320" behindDoc="1" locked="0" layoutInCell="1" allowOverlap="1" wp14:anchorId="58D54D49" wp14:editId="1B528B9F">
                <wp:simplePos x="0" y="0"/>
                <wp:positionH relativeFrom="column">
                  <wp:posOffset>-219075</wp:posOffset>
                </wp:positionH>
                <wp:positionV relativeFrom="paragraph">
                  <wp:posOffset>-214630</wp:posOffset>
                </wp:positionV>
                <wp:extent cx="6513195" cy="4960620"/>
                <wp:effectExtent l="0" t="0" r="1905" b="0"/>
                <wp:wrapNone/>
                <wp:docPr id="38" name="Imagen 38" descr="JavaScript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JavaScript - Wikipedia, la enciclopedia libr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837"/>
                        <a:stretch/>
                      </pic:blipFill>
                      <pic:spPr bwMode="auto">
                        <a:xfrm>
                          <a:off x="0" y="0"/>
                          <a:ext cx="6513195" cy="4960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63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4BB0856" w14:textId="2168F36D" w:rsidR="007005AC" w:rsidRDefault="008D2514" w:rsidP="005F36E0">
          <w:pPr>
            <w:spacing w:line="276" w:lineRule="auto"/>
            <w:ind w:left="-284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21816D48">
                    <wp:simplePos x="0" y="0"/>
                    <wp:positionH relativeFrom="margin">
                      <wp:posOffset>6320646</wp:posOffset>
                    </wp:positionH>
                    <wp:positionV relativeFrom="margin">
                      <wp:posOffset>6465450</wp:posOffset>
                    </wp:positionV>
                    <wp:extent cx="114708" cy="3002352"/>
                    <wp:effectExtent l="0" t="0" r="19050" b="2667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4708" cy="3002352"/>
                            </a:xfrm>
                            <a:prstGeom prst="rect">
                              <a:avLst/>
                            </a:prstGeom>
                            <a:solidFill>
                              <a:srgbClr val="2B4586"/>
                            </a:solidFill>
                            <a:ln>
                              <a:solidFill>
                                <a:srgbClr val="001558"/>
                              </a:solidFill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C378E8" id="Rectángulo 9" o:spid="_x0000_s1026" style="position:absolute;margin-left:497.7pt;margin-top:509.1pt;width:9.05pt;height:236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" fillcolor="#2b4586" strokecolor="#001558">
                    <w10:wrap anchorx="margin" anchory="margin"/>
                  </v:rect>
                </w:pict>
              </mc:Fallback>
            </mc:AlternateContent>
          </w:r>
          <w:r w:rsidR="005F36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3F550CC1">
                    <wp:simplePos x="0" y="0"/>
                    <wp:positionH relativeFrom="margin">
                      <wp:posOffset>1076325</wp:posOffset>
                    </wp:positionH>
                    <wp:positionV relativeFrom="margin">
                      <wp:posOffset>5643245</wp:posOffset>
                    </wp:positionV>
                    <wp:extent cx="4114800" cy="520263"/>
                    <wp:effectExtent l="0" t="0" r="0" b="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14800" cy="5202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150452" w14:textId="32A4E446" w:rsidR="007005AC" w:rsidRPr="005F36E0" w:rsidRDefault="005F36E0">
                                <w:pPr>
                                  <w:pStyle w:val="Subttulo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 w:rsidRPr="005F36E0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pANADERIA La UNICA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0859B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left:0;text-align:left;margin-left:84.75pt;margin-top:444.35pt;width:324pt;height:40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" filled="f" stroked="f">
                    <v:textbox>
                      <w:txbxContent>
                        <w:p w14:paraId="7B150452" w14:textId="32A4E446" w:rsidR="007005AC" w:rsidRPr="005F36E0" w:rsidRDefault="005F36E0">
                          <w:pPr>
                            <w:pStyle w:val="Subttulo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 w:rsidRPr="005F36E0">
                            <w:rPr>
                              <w:color w:val="0070C0"/>
                              <w:sz w:val="48"/>
                              <w:szCs w:val="48"/>
                            </w:rPr>
                            <w:t>pANADERIA La UNICA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B025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17991D0B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6258297</wp:posOffset>
                    </wp:positionV>
                    <wp:extent cx="6016625" cy="2924175"/>
                    <wp:effectExtent l="0" t="0" r="0" b="9525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2924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84AB0" w14:textId="77A2C843" w:rsidR="000A2BEC" w:rsidRDefault="000A2BEC" w:rsidP="00EF4E66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Panadería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es una microempresa colombiana, ubicada en la ciudad de Sincelejo - Sucre, dedicada a ofrecer productos de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Panadería, Pastelería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y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Cafeterí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a, usando los mejores sabores de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región caribe, que para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el año 2030 desea ser el líder del sector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panificador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 xml:space="preserve">, con alto reconocimiento y crecimiento, cubriendo las necesidades de los </w:t>
                                </w:r>
                                <w:r w:rsidRPr="000A2BEC">
                                  <w:rPr>
                                    <w:sz w:val="28"/>
                                    <w:szCs w:val="28"/>
                                  </w:rPr>
                                  <w:t>Sincelejanos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  <w:p w14:paraId="0D56AF50" w14:textId="5361863C" w:rsidR="000A2BEC" w:rsidRPr="009953BC" w:rsidRDefault="000A2BEC" w:rsidP="006C5B57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La 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ofrece un amplio catálogo en productos alimenticios como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buñuelos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borracho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s,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deditos horneados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torta porción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biscocho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rollito arequipe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</w:t>
                                </w:r>
                                <w:r w:rsidR="006C5B57" w:rsidRPr="006C5B57">
                                  <w:t xml:space="preserve">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pizza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 entre otros.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E5753" id="Cuadro de texto 24" o:spid="_x0000_s1027" type="#_x0000_t202" style="position:absolute;left:0;text-align:left;margin-left:0;margin-top:492.8pt;width:473.75pt;height:230.25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" filled="f" stroked="f">
                    <v:textbox>
                      <w:txbxContent>
                        <w:p w14:paraId="33284AB0" w14:textId="77A2C843" w:rsidR="000A2BEC" w:rsidRDefault="000A2BEC" w:rsidP="00EF4E66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Panadería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es una microempresa colombiana, ubicada en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>la ciudad de Sincelejo - Sucre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, dedicada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 ofrecer productos de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Panadería, Pastelería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y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Cafeterí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a, usando los mejores sabores de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región caribe, que para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el año 2030 desea ser el líder del sector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panificador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 xml:space="preserve">, con alto reconocimiento y crecimiento, cubriendo las necesidades de los </w:t>
                          </w:r>
                          <w:r w:rsidRPr="000A2BEC">
                            <w:rPr>
                              <w:sz w:val="28"/>
                              <w:szCs w:val="28"/>
                            </w:rPr>
                            <w:t>Sincelejanos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</w:p>
                        <w:p w14:paraId="0D56AF50" w14:textId="5361863C" w:rsidR="000A2BEC" w:rsidRPr="009953BC" w:rsidRDefault="000A2BEC" w:rsidP="006C5B57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La 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  <w:r>
                            <w:rPr>
                              <w:sz w:val="28"/>
                              <w:szCs w:val="28"/>
                            </w:rPr>
                            <w:t>ofrece un amplio catálogo en productos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alimenticios como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buñuelos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borracho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s,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deditos horneados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torta porción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biscocho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rollito arequipe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</w:t>
                          </w:r>
                          <w:r w:rsidR="006C5B57" w:rsidRPr="006C5B57">
                            <w:t xml:space="preserve">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pizza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 entre otros.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841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1" locked="0" layoutInCell="1" allowOverlap="1" wp14:anchorId="7F7D580D" wp14:editId="524F6D72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4719955</wp:posOffset>
                    </wp:positionV>
                    <wp:extent cx="6149340" cy="840740"/>
                    <wp:effectExtent l="0" t="0" r="0" b="0"/>
                    <wp:wrapThrough wrapText="bothSides">
                      <wp:wrapPolygon edited="0">
                        <wp:start x="134" y="0"/>
                        <wp:lineTo x="134" y="21045"/>
                        <wp:lineTo x="21346" y="21045"/>
                        <wp:lineTo x="21346" y="0"/>
                        <wp:lineTo x="134" y="0"/>
                      </wp:wrapPolygon>
                    </wp:wrapThrough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3411D5" w14:textId="2708A25A" w:rsidR="00C84152" w:rsidRPr="00CE2AAA" w:rsidRDefault="00D32E26" w:rsidP="00C84152">
                                <w:pPr>
                                  <w:pStyle w:val="Ttulo"/>
                                  <w:jc w:val="center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36E0" w:rsidRPr="005F36E0">
                                      <w:rPr>
                                        <w:sz w:val="68"/>
                                        <w:szCs w:val="68"/>
                                      </w:rPr>
                                      <w:t>FrontDevSolutions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7D580D" id="Cuadro de texto 26" o:spid="_x0000_s1028" type="#_x0000_t202" style="position:absolute;left:0;text-align:left;margin-left:0;margin-top:371.65pt;width:484.2pt;height:66.2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" filled="f" stroked="f">
                    <v:textbox>
                      <w:txbxContent>
                        <w:p w14:paraId="743411D5" w14:textId="2708A25A" w:rsidR="00C84152" w:rsidRPr="00CE2AAA" w:rsidRDefault="005F36E0" w:rsidP="00C84152">
                          <w:pPr>
                            <w:pStyle w:val="Ttulo"/>
                            <w:jc w:val="center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5F36E0">
                                <w:rPr>
                                  <w:sz w:val="68"/>
                                  <w:szCs w:val="68"/>
                                </w:rPr>
                                <w:t>FrontDevSolutions</w:t>
                              </w:r>
                            </w:sdtContent>
                          </w:sdt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w:lastRenderedPageBreak/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2C9A40F">
                <wp:simplePos x="0" y="0"/>
                <wp:positionH relativeFrom="margin">
                  <wp:posOffset>4591050</wp:posOffset>
                </wp:positionH>
                <wp:positionV relativeFrom="margin">
                  <wp:posOffset>-195580</wp:posOffset>
                </wp:positionV>
                <wp:extent cx="1708785" cy="9418955"/>
                <wp:effectExtent l="0" t="0" r="5715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785" cy="9418955"/>
                          <a:chOff x="0" y="38103"/>
                          <a:chExt cx="2048510" cy="9419473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rgbClr val="2B45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38103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E7199A" w:rsidRDefault="00B36D9B" w:rsidP="00B36D9B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 w:rsidRPr="00E7199A">
                                <w:rPr>
                                  <w:color w:val="FFFFFF" w:themeColor="background1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361.5pt;margin-top:-15.4pt;width:134.55pt;height:741.65pt;z-index:251676672;mso-wrap-distance-left:14.4pt;mso-wrap-distance-right:14.4pt;mso-position-horizontal-relative:margin;mso-position-vertical-relative:margin;mso-width-relative:margin;mso-height-relative:margin" coordorigin=",381" coordsize="20485,9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" fillcolor="#2b4586" stroked="f"/>
                <v:rect id="Rectángulo 17" o:spid="_x0000_s1031" style="position:absolute;top:381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" filled="f" fillcolor="white [3212]" stroked="f">
                  <v:textbox>
                    <w:txbxContent>
                      <w:p w14:paraId="18AD4411" w14:textId="398C1899" w:rsidR="007005AC" w:rsidRPr="00E7199A" w:rsidRDefault="00B36D9B" w:rsidP="00B36D9B">
                        <w:pPr>
                          <w:pStyle w:val="Subttulo"/>
                          <w:rPr>
                            <w:color w:val="FFFFFF" w:themeColor="background1"/>
                          </w:rPr>
                        </w:pPr>
                        <w:r w:rsidRPr="00E7199A">
                          <w:rPr>
                            <w:color w:val="FFFFFF" w:themeColor="background1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DFE6C67" w:rsidR="00A437A6" w:rsidRPr="009953BC" w:rsidRDefault="00AD7E08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 w:rsidRPr="00AD7E08">
        <w:rPr>
          <w:rFonts w:asciiTheme="minorHAnsi" w:hAnsiTheme="minorHAnsi" w:cstheme="minorHAnsi"/>
          <w:caps w:val="0"/>
          <w:color w:val="auto"/>
        </w:rPr>
        <w:t xml:space="preserve">FRONTDEVSOLUTIONS </w:t>
      </w:r>
      <w:r>
        <w:rPr>
          <w:rFonts w:asciiTheme="minorHAnsi" w:hAnsiTheme="minorHAnsi" w:cstheme="minorHAnsi"/>
          <w:caps w:val="0"/>
          <w:color w:val="auto"/>
        </w:rPr>
        <w:t xml:space="preserve">es una organización encargada de </w:t>
      </w:r>
      <w:r w:rsidR="00FA6223">
        <w:rPr>
          <w:rFonts w:asciiTheme="minorHAnsi" w:hAnsiTheme="minorHAnsi" w:cstheme="minorHAnsi"/>
          <w:caps w:val="0"/>
          <w:color w:val="auto"/>
        </w:rPr>
        <w:t xml:space="preserve">diseñar, crear y dar valor agregado a </w:t>
      </w:r>
      <w:r>
        <w:rPr>
          <w:rFonts w:asciiTheme="minorHAnsi" w:hAnsiTheme="minorHAnsi" w:cstheme="minorHAnsi"/>
          <w:caps w:val="0"/>
          <w:color w:val="auto"/>
        </w:rPr>
        <w:t>una microempresa colombiana de panadería, p</w:t>
      </w:r>
      <w:r w:rsidR="002C349B">
        <w:rPr>
          <w:rFonts w:asciiTheme="minorHAnsi" w:hAnsiTheme="minorHAnsi" w:cstheme="minorHAnsi"/>
          <w:caps w:val="0"/>
          <w:color w:val="auto"/>
        </w:rPr>
        <w:t>roporciona</w:t>
      </w:r>
      <w:r>
        <w:rPr>
          <w:rFonts w:asciiTheme="minorHAnsi" w:hAnsiTheme="minorHAnsi" w:cstheme="minorHAnsi"/>
          <w:caps w:val="0"/>
          <w:color w:val="auto"/>
        </w:rPr>
        <w:t>ndo</w:t>
      </w:r>
      <w:r w:rsidR="002C349B">
        <w:rPr>
          <w:rFonts w:asciiTheme="minorHAnsi" w:hAnsiTheme="minorHAnsi" w:cstheme="minorHAnsi"/>
          <w:caps w:val="0"/>
          <w:color w:val="auto"/>
        </w:rPr>
        <w:t xml:space="preserve">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47A5F217" w:rsidR="003F6206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12C5F9AF" w14:textId="01BD380E" w:rsidR="007005AC" w:rsidRDefault="008D2514" w:rsidP="006651E1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D8006B" wp14:editId="17675543">
                <wp:simplePos x="0" y="0"/>
                <wp:positionH relativeFrom="margin">
                  <wp:posOffset>6330950</wp:posOffset>
                </wp:positionH>
                <wp:positionV relativeFrom="margin">
                  <wp:posOffset>-232146</wp:posOffset>
                </wp:positionV>
                <wp:extent cx="128270" cy="6297930"/>
                <wp:effectExtent l="0" t="0" r="8890" b="0"/>
                <wp:wrapNone/>
                <wp:docPr id="1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6A9BB4" id="Rectángulo 8" o:spid="_x0000_s1026" style="position:absolute;margin-left:498.5pt;margin-top:-18.3pt;width:10.1pt;height:495.9pt;z-index:25171148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BjPKeD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0A2BEC">
        <w:rPr>
          <w:noProof/>
        </w:rPr>
        <w:drawing>
          <wp:anchor distT="0" distB="0" distL="114300" distR="114300" simplePos="0" relativeHeight="251705344" behindDoc="0" locked="0" layoutInCell="1" allowOverlap="1" wp14:anchorId="0E1F7FBD" wp14:editId="6905376A">
            <wp:simplePos x="0" y="0"/>
            <wp:positionH relativeFrom="column">
              <wp:posOffset>-161458</wp:posOffset>
            </wp:positionH>
            <wp:positionV relativeFrom="paragraph">
              <wp:posOffset>0</wp:posOffset>
            </wp:positionV>
            <wp:extent cx="2808000" cy="3045364"/>
            <wp:effectExtent l="0" t="0" r="0" b="3175"/>
            <wp:wrapThrough wrapText="bothSides">
              <wp:wrapPolygon edited="0">
                <wp:start x="0" y="0"/>
                <wp:lineTo x="0" y="21487"/>
                <wp:lineTo x="21395" y="21487"/>
                <wp:lineTo x="2139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304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1E1">
        <w:t xml:space="preserve">SCRUM </w:t>
      </w:r>
      <w:r w:rsidR="006C2AA5">
        <w:t>MÁSTER</w:t>
      </w:r>
    </w:p>
    <w:p w14:paraId="49970A2A" w14:textId="08913148" w:rsidR="006651E1" w:rsidRDefault="003F6206" w:rsidP="00665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3A3A6046">
                <wp:simplePos x="0" y="0"/>
                <wp:positionH relativeFrom="margin">
                  <wp:posOffset>2809695</wp:posOffset>
                </wp:positionH>
                <wp:positionV relativeFrom="paragraph">
                  <wp:posOffset>39705</wp:posOffset>
                </wp:positionV>
                <wp:extent cx="2905125" cy="2260121"/>
                <wp:effectExtent l="0" t="0" r="9525" b="698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2601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B5C2F" w14:textId="77777777" w:rsidR="000A2BEC" w:rsidRPr="002404C5" w:rsidRDefault="000A2BEC" w:rsidP="004169FE">
                            <w:r>
                              <w:t>Alejandra Gómez Sánchez</w:t>
                            </w:r>
                          </w:p>
                          <w:p w14:paraId="4D7C4E11" w14:textId="77777777" w:rsidR="000A2BEC" w:rsidRPr="002404C5" w:rsidRDefault="000A2BEC" w:rsidP="004169FE">
                            <w:r w:rsidRPr="002404C5">
                              <w:t>C.C. 1.110.580.887</w:t>
                            </w:r>
                          </w:p>
                          <w:p w14:paraId="34CBB798" w14:textId="77777777" w:rsidR="000A2BEC" w:rsidRPr="002404C5" w:rsidRDefault="00D32E26" w:rsidP="004169FE">
                            <w:hyperlink r:id="rId10" w:history="1">
                              <w:r w:rsidR="000A2BEC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aleja-1202-97@hotmail.com</w:t>
                              </w:r>
                            </w:hyperlink>
                          </w:p>
                          <w:p w14:paraId="342B399E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1F4C32EF" w14:textId="1DF414BD" w:rsidR="000D2EFF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Es responsable, organizada </w:t>
                            </w:r>
                            <w:r w:rsidR="004169FE">
                              <w:t xml:space="preserve">y </w:t>
                            </w:r>
                            <w:r>
                              <w:t>colaboradora</w:t>
                            </w:r>
                            <w:r w:rsidR="004169FE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21.25pt;margin-top:3.15pt;width:228.75pt;height:177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" stroked="f">
                <v:textbox>
                  <w:txbxContent>
                    <w:p w14:paraId="4F2B5C2F" w14:textId="77777777" w:rsidR="000A2BEC" w:rsidRPr="002404C5" w:rsidRDefault="000A2BEC" w:rsidP="004169FE">
                      <w:r>
                        <w:t>Alejandra Gómez Sánchez</w:t>
                      </w:r>
                    </w:p>
                    <w:p w14:paraId="4D7C4E11" w14:textId="77777777" w:rsidR="000A2BEC" w:rsidRPr="002404C5" w:rsidRDefault="000A2BEC" w:rsidP="004169FE">
                      <w:r w:rsidRPr="002404C5">
                        <w:t>C.C. 1.110.580.887</w:t>
                      </w:r>
                    </w:p>
                    <w:p w14:paraId="34CBB798" w14:textId="77777777" w:rsidR="000A2BEC" w:rsidRPr="002404C5" w:rsidRDefault="000A2BEC" w:rsidP="004169FE">
                      <w:hyperlink r:id="rId11" w:history="1">
                        <w:r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aleja-1202-97@hotmail.com</w:t>
                        </w:r>
                      </w:hyperlink>
                    </w:p>
                    <w:p w14:paraId="342B399E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1F4C32EF" w14:textId="1DF414BD" w:rsidR="000D2EFF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Es responsable, organizada </w:t>
                      </w:r>
                      <w:r w:rsidR="004169FE">
                        <w:t xml:space="preserve">y </w:t>
                      </w:r>
                      <w:r>
                        <w:t>colaboradora</w:t>
                      </w:r>
                      <w:r w:rsidR="004169FE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3CA7FE4C" w:rsidR="006D0C55" w:rsidRDefault="006D0C55" w:rsidP="006651E1"/>
    <w:p w14:paraId="14035031" w14:textId="2F0DCD8C" w:rsidR="006D0C55" w:rsidRDefault="006D0C55" w:rsidP="006651E1"/>
    <w:p w14:paraId="433289E6" w14:textId="3149D438" w:rsidR="006D0C55" w:rsidRDefault="006D0C55" w:rsidP="006651E1"/>
    <w:p w14:paraId="47451378" w14:textId="6F86186D" w:rsidR="006D0C55" w:rsidRDefault="006D0C55" w:rsidP="006651E1"/>
    <w:p w14:paraId="2D005FAB" w14:textId="1AE0D1D5" w:rsidR="006D0C55" w:rsidRDefault="006D0C55" w:rsidP="006651E1"/>
    <w:p w14:paraId="7FFBF265" w14:textId="39DEDF4F" w:rsidR="006A00F1" w:rsidRPr="009B025D" w:rsidRDefault="006A00F1" w:rsidP="006A00F1">
      <w:pPr>
        <w:pStyle w:val="Ttulo1"/>
        <w:rPr>
          <w:sz w:val="2"/>
          <w:szCs w:val="2"/>
        </w:rPr>
      </w:pPr>
    </w:p>
    <w:p w14:paraId="7F4D124E" w14:textId="6CE2FC9A" w:rsidR="000D2EFF" w:rsidRPr="000D2EFF" w:rsidRDefault="000D2EFF" w:rsidP="005A6B39">
      <w:pPr>
        <w:pStyle w:val="Ttulo1"/>
        <w:jc w:val="right"/>
        <w:rPr>
          <w:sz w:val="2"/>
          <w:szCs w:val="2"/>
        </w:rPr>
      </w:pPr>
    </w:p>
    <w:p w14:paraId="777027E6" w14:textId="79DA6A75" w:rsidR="00084BCA" w:rsidRDefault="004169FE" w:rsidP="00E7199A">
      <w:pPr>
        <w:pStyle w:val="Ttulo1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62AF9ECA">
                <wp:simplePos x="0" y="0"/>
                <wp:positionH relativeFrom="margin">
                  <wp:posOffset>394299</wp:posOffset>
                </wp:positionH>
                <wp:positionV relativeFrom="paragraph">
                  <wp:posOffset>597583</wp:posOffset>
                </wp:positionV>
                <wp:extent cx="2819400" cy="2108272"/>
                <wp:effectExtent l="0" t="0" r="0" b="635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08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4D685" w14:textId="77777777" w:rsidR="004E1D3B" w:rsidRDefault="004E1D3B" w:rsidP="004169FE">
                            <w:r w:rsidRPr="004E1D3B">
                              <w:t>José Javier Sierra Oviedo</w:t>
                            </w:r>
                          </w:p>
                          <w:p w14:paraId="5A6E29D7" w14:textId="400F5EEA" w:rsidR="003F6206" w:rsidRPr="002404C5" w:rsidRDefault="003F6206" w:rsidP="004169FE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1102825148</w:t>
                            </w:r>
                          </w:p>
                          <w:p w14:paraId="287246ED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 w:rsidRPr="004E1D3B">
                              <w:t>jose_sierra_ovi@hotmail.com</w:t>
                            </w:r>
                          </w:p>
                          <w:p w14:paraId="070A9537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</w:p>
                          <w:p w14:paraId="09BAED7F" w14:textId="0AE51131" w:rsidR="003F6206" w:rsidRDefault="00AE546A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Encargado de la ejecución y materialización del producto. </w:t>
                            </w:r>
                            <w:r w:rsidR="004E1D3B">
                              <w:t xml:space="preserve">Es responsable de </w:t>
                            </w:r>
                            <w:r>
                              <w:t>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left:0;text-align:left;margin-left:31.05pt;margin-top:47.05pt;width:222pt;height:16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" stroked="f">
                <v:textbox>
                  <w:txbxContent>
                    <w:p w14:paraId="33E4D685" w14:textId="77777777" w:rsidR="004E1D3B" w:rsidRDefault="004E1D3B" w:rsidP="004169FE">
                      <w:r w:rsidRPr="004E1D3B">
                        <w:t>José Javier Sierra Oviedo</w:t>
                      </w:r>
                    </w:p>
                    <w:p w14:paraId="5A6E29D7" w14:textId="400F5EEA" w:rsidR="003F6206" w:rsidRPr="002404C5" w:rsidRDefault="003F6206" w:rsidP="004169FE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1102825148</w:t>
                      </w:r>
                    </w:p>
                    <w:p w14:paraId="287246ED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  <w:r w:rsidRPr="004E1D3B">
                        <w:t>jose_sierra_ovi@hotmail.com</w:t>
                      </w:r>
                    </w:p>
                    <w:p w14:paraId="070A9537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</w:p>
                    <w:p w14:paraId="09BAED7F" w14:textId="0AE51131" w:rsidR="003F6206" w:rsidRDefault="00AE546A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Encargado de la ejecución y materialización del producto. </w:t>
                      </w:r>
                      <w:r w:rsidR="004E1D3B">
                        <w:t xml:space="preserve">Es responsable de </w:t>
                      </w:r>
                      <w:r>
                        <w:t>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  <w:r w:rsidR="000A2BEC">
        <w:rPr>
          <w:noProof/>
          <w:sz w:val="2"/>
          <w:szCs w:val="2"/>
        </w:rPr>
        <w:drawing>
          <wp:anchor distT="0" distB="0" distL="114300" distR="114300" simplePos="0" relativeHeight="251706368" behindDoc="0" locked="0" layoutInCell="1" allowOverlap="1" wp14:anchorId="29FD8EAD" wp14:editId="4BCEE43F">
            <wp:simplePos x="0" y="0"/>
            <wp:positionH relativeFrom="column">
              <wp:posOffset>3457575</wp:posOffset>
            </wp:positionH>
            <wp:positionV relativeFrom="paragraph">
              <wp:posOffset>426085</wp:posOffset>
            </wp:positionV>
            <wp:extent cx="2627630" cy="2849880"/>
            <wp:effectExtent l="0" t="0" r="1270" b="762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706" b="98105" l="1738" r="97314">
                                  <a14:foregroundMark x1="10900" y1="27405" x2="35229" y2="13411"/>
                                  <a14:foregroundMark x1="35229" y1="13411" x2="57820" y2="11662"/>
                                  <a14:foregroundMark x1="57820" y1="11662" x2="81359" y2="23469"/>
                                  <a14:foregroundMark x1="81359" y1="23469" x2="92259" y2="49417"/>
                                  <a14:foregroundMark x1="92259" y1="49417" x2="84834" y2="79738"/>
                                  <a14:foregroundMark x1="84834" y1="79738" x2="65561" y2="91545"/>
                                  <a14:foregroundMark x1="65561" y1="91545" x2="42338" y2="93440"/>
                                  <a14:foregroundMark x1="42338" y1="93440" x2="15482" y2="82799"/>
                                  <a14:foregroundMark x1="15482" y1="82799" x2="2528" y2="58892"/>
                                  <a14:foregroundMark x1="2528" y1="58892" x2="6951" y2="34694"/>
                                  <a14:foregroundMark x1="6951" y1="34694" x2="24803" y2="11808"/>
                                  <a14:foregroundMark x1="24803" y1="11808" x2="52291" y2="8017"/>
                                  <a14:foregroundMark x1="52291" y1="8017" x2="75039" y2="17784"/>
                                  <a14:foregroundMark x1="75039" y1="17784" x2="91785" y2="35423"/>
                                  <a14:foregroundMark x1="34755" y1="7289" x2="53397" y2="5685"/>
                                  <a14:foregroundMark x1="53397" y1="5685" x2="73144" y2="11953"/>
                                  <a14:foregroundMark x1="73144" y1="11953" x2="91627" y2="29009"/>
                                  <a14:foregroundMark x1="91627" y1="29009" x2="99210" y2="48980"/>
                                  <a14:foregroundMark x1="99210" y1="48980" x2="94155" y2="71137"/>
                                  <a14:foregroundMark x1="94155" y1="71137" x2="79937" y2="87026"/>
                                  <a14:foregroundMark x1="79937" y1="87026" x2="57820" y2="96793"/>
                                  <a14:foregroundMark x1="57820" y1="96793" x2="37125" y2="96501"/>
                                  <a14:foregroundMark x1="37125" y1="96501" x2="16746" y2="87026"/>
                                  <a14:foregroundMark x1="16746" y1="87026" x2="5055" y2="69825"/>
                                  <a14:foregroundMark x1="5055" y1="69825" x2="1106" y2="47085"/>
                                  <a14:foregroundMark x1="1106" y1="47085" x2="8689" y2="25948"/>
                                  <a14:foregroundMark x1="8689" y1="25948" x2="29226" y2="10496"/>
                                  <a14:foregroundMark x1="29226" y1="10496" x2="38863" y2="6706"/>
                                  <a14:foregroundMark x1="91785" y1="29009" x2="97630" y2="61662"/>
                                  <a14:foregroundMark x1="97630" y1="61662" x2="91311" y2="76822"/>
                                  <a14:foregroundMark x1="78673" y1="81487" x2="65561" y2="96647"/>
                                  <a14:foregroundMark x1="65561" y1="96647" x2="23539" y2="96356"/>
                                  <a14:foregroundMark x1="23539" y1="96356" x2="790" y2="75510"/>
                                  <a14:foregroundMark x1="790" y1="75510" x2="1738" y2="50146"/>
                                  <a14:foregroundMark x1="1738" y1="50146" x2="11532" y2="26093"/>
                                  <a14:foregroundMark x1="11532" y1="26093" x2="31438" y2="29300"/>
                                  <a14:foregroundMark x1="31438" y1="29300" x2="72670" y2="68659"/>
                                  <a14:foregroundMark x1="72670" y1="68659" x2="80095" y2="83528"/>
                                  <a14:foregroundMark x1="33017" y1="98251" x2="14850" y2="67493"/>
                                  <a14:foregroundMark x1="14850" y1="67493" x2="39179" y2="59767"/>
                                  <a14:foregroundMark x1="39179" y1="59767" x2="71880" y2="74490"/>
                                  <a14:foregroundMark x1="71880" y1="74490" x2="67457" y2="98105"/>
                                  <a14:foregroundMark x1="67457" y1="98105" x2="30806" y2="975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BCA">
        <w:t>DESARROLLADOR</w:t>
      </w:r>
    </w:p>
    <w:p w14:paraId="6B081446" w14:textId="632E14A2" w:rsidR="003F6206" w:rsidRDefault="003F6206" w:rsidP="004F4335"/>
    <w:p w14:paraId="5A3202CA" w14:textId="49145B6D" w:rsidR="003F6206" w:rsidRDefault="003F6206" w:rsidP="00084BCA"/>
    <w:p w14:paraId="1BD208FA" w14:textId="79353071" w:rsidR="003F6206" w:rsidRDefault="003F6206" w:rsidP="00084BCA"/>
    <w:p w14:paraId="6F9823A5" w14:textId="10EA8B38" w:rsidR="006A00F1" w:rsidRDefault="006A00F1" w:rsidP="00084BCA"/>
    <w:p w14:paraId="00C3D305" w14:textId="77777777" w:rsidR="009B025D" w:rsidRPr="009B025D" w:rsidRDefault="009B025D" w:rsidP="006A00F1">
      <w:pPr>
        <w:pStyle w:val="Ttulo1"/>
        <w:rPr>
          <w:sz w:val="2"/>
          <w:szCs w:val="2"/>
        </w:rPr>
      </w:pPr>
    </w:p>
    <w:p w14:paraId="2D44607A" w14:textId="195C2BF4" w:rsidR="000D2EFF" w:rsidRPr="000D2EFF" w:rsidRDefault="000D2EFF" w:rsidP="006A00F1">
      <w:pPr>
        <w:pStyle w:val="Ttulo1"/>
        <w:rPr>
          <w:sz w:val="2"/>
          <w:szCs w:val="2"/>
        </w:rPr>
      </w:pPr>
    </w:p>
    <w:p w14:paraId="013C0B42" w14:textId="77777777" w:rsidR="00E7199A" w:rsidRDefault="00E7199A" w:rsidP="00E7199A"/>
    <w:p w14:paraId="4BC5759B" w14:textId="32CA0713" w:rsidR="006A00F1" w:rsidRDefault="006A00F1" w:rsidP="006A00F1">
      <w:pPr>
        <w:pStyle w:val="Ttulo1"/>
      </w:pPr>
      <w:r>
        <w:t>ANALISTA</w:t>
      </w:r>
    </w:p>
    <w:p w14:paraId="6275C5A4" w14:textId="2C391522" w:rsidR="006A00F1" w:rsidRDefault="004169FE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4E0B3DCE">
                <wp:simplePos x="0" y="0"/>
                <wp:positionH relativeFrom="margin">
                  <wp:posOffset>2576782</wp:posOffset>
                </wp:positionH>
                <wp:positionV relativeFrom="paragraph">
                  <wp:posOffset>313283</wp:posOffset>
                </wp:positionV>
                <wp:extent cx="3071004" cy="1404620"/>
                <wp:effectExtent l="0" t="0" r="0" b="635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10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CEE08" w14:textId="2DAE70F4" w:rsidR="004E1D3B" w:rsidRDefault="004E1D3B" w:rsidP="005A6B39">
                            <w:r w:rsidRPr="004E1D3B">
                              <w:t>José David Vera Arenas</w:t>
                            </w:r>
                          </w:p>
                          <w:p w14:paraId="16FB14B9" w14:textId="7034B03D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1090467077</w:t>
                            </w:r>
                          </w:p>
                          <w:p w14:paraId="289B5961" w14:textId="77777777" w:rsidR="004E1D3B" w:rsidRDefault="004E1D3B" w:rsidP="000A4C14">
                            <w:pPr>
                              <w:spacing w:after="0"/>
                            </w:pPr>
                            <w:r w:rsidRPr="004E1D3B">
                              <w:t>jushu8@gmail.com</w:t>
                            </w:r>
                          </w:p>
                          <w:p w14:paraId="3117576F" w14:textId="77777777" w:rsidR="004E1D3B" w:rsidRDefault="004E1D3B" w:rsidP="000A4C14">
                            <w:pPr>
                              <w:spacing w:after="0"/>
                            </w:pPr>
                          </w:p>
                          <w:p w14:paraId="5FAEB49B" w14:textId="361902B2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</w:t>
                            </w:r>
                            <w:r w:rsidR="004169FE" w:rsidRPr="004169FE">
                              <w:t xml:space="preserve"> transforma</w:t>
                            </w:r>
                            <w:r w:rsidR="004169FE">
                              <w:t>ndo</w:t>
                            </w:r>
                            <w:r w:rsidR="004169FE" w:rsidRPr="004169FE">
                              <w:t xml:space="preserve"> los datos</w:t>
                            </w:r>
                            <w:r w:rsidR="004169FE">
                              <w:t xml:space="preserve"> en tareas</w:t>
                            </w:r>
                            <w:r>
                              <w:t xml:space="preserve">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02.9pt;margin-top:24.65pt;width:241.8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" stroked="f">
                <v:textbox style="mso-fit-shape-to-text:t">
                  <w:txbxContent>
                    <w:p w14:paraId="2B9CEE08" w14:textId="2DAE70F4" w:rsidR="004E1D3B" w:rsidRDefault="004E1D3B" w:rsidP="005A6B39">
                      <w:r w:rsidRPr="004E1D3B">
                        <w:t>José</w:t>
                      </w:r>
                      <w:r w:rsidRPr="004E1D3B">
                        <w:t xml:space="preserve"> David Vera Arenas</w:t>
                      </w:r>
                    </w:p>
                    <w:p w14:paraId="16FB14B9" w14:textId="7034B03D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1090467077</w:t>
                      </w:r>
                    </w:p>
                    <w:p w14:paraId="289B5961" w14:textId="77777777" w:rsidR="004E1D3B" w:rsidRDefault="004E1D3B" w:rsidP="000A4C14">
                      <w:pPr>
                        <w:spacing w:after="0"/>
                      </w:pPr>
                      <w:r w:rsidRPr="004E1D3B">
                        <w:t>jushu8@gmail.com</w:t>
                      </w:r>
                    </w:p>
                    <w:p w14:paraId="3117576F" w14:textId="77777777" w:rsidR="004E1D3B" w:rsidRDefault="004E1D3B" w:rsidP="000A4C14">
                      <w:pPr>
                        <w:spacing w:after="0"/>
                      </w:pPr>
                    </w:p>
                    <w:p w14:paraId="5FAEB49B" w14:textId="361902B2" w:rsidR="005A6B39" w:rsidRDefault="00077496" w:rsidP="000A4C14">
                      <w:pPr>
                        <w:spacing w:after="0"/>
                      </w:pPr>
                      <w:r>
                        <w:t>Participa en el proceso de aprobaciones</w:t>
                      </w:r>
                      <w:r w:rsidR="004169FE" w:rsidRPr="004169FE">
                        <w:t xml:space="preserve"> transforma</w:t>
                      </w:r>
                      <w:r w:rsidR="004169FE">
                        <w:t>ndo</w:t>
                      </w:r>
                      <w:r w:rsidR="004169FE" w:rsidRPr="004169FE">
                        <w:t xml:space="preserve"> los datos</w:t>
                      </w:r>
                      <w:r w:rsidR="004169FE">
                        <w:t xml:space="preserve"> en tareas</w:t>
                      </w:r>
                      <w:r>
                        <w:t xml:space="preserve">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251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7EDD2D" wp14:editId="1D35B6AF">
                <wp:simplePos x="0" y="0"/>
                <wp:positionH relativeFrom="margin">
                  <wp:posOffset>6332052</wp:posOffset>
                </wp:positionH>
                <wp:positionV relativeFrom="margin">
                  <wp:posOffset>6466600</wp:posOffset>
                </wp:positionV>
                <wp:extent cx="128270" cy="2823210"/>
                <wp:effectExtent l="0" t="0" r="8890" b="8890"/>
                <wp:wrapNone/>
                <wp:docPr id="17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52EF215C" id="Rectángulo 9" o:spid="_x0000_s1026" style="position:absolute;margin-left:498.6pt;margin-top:509.2pt;width:10.1pt;height:222.3pt;z-index:25170944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" fillcolor="#2b4586" stroked="f">
                <w10:wrap anchorx="margin" anchory="margin"/>
              </v:rect>
            </w:pict>
          </mc:Fallback>
        </mc:AlternateContent>
      </w:r>
      <w:r w:rsidR="00A645AA">
        <w:rPr>
          <w:noProof/>
        </w:rPr>
        <w:drawing>
          <wp:inline distT="0" distB="0" distL="0" distR="0" wp14:anchorId="4B7996A2" wp14:editId="124A47CA">
            <wp:extent cx="2628000" cy="2850149"/>
            <wp:effectExtent l="0" t="0" r="127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6CB" w14:textId="7A893ACA" w:rsidR="006A00F1" w:rsidRDefault="006A00F1" w:rsidP="00084BCA"/>
    <w:p w14:paraId="1EDB77CA" w14:textId="531C321F" w:rsidR="00077496" w:rsidRDefault="008D2514" w:rsidP="00077496">
      <w:pPr>
        <w:pStyle w:val="Ttulo1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D2C0A8" wp14:editId="283700ED">
                <wp:simplePos x="0" y="0"/>
                <wp:positionH relativeFrom="margin">
                  <wp:posOffset>6330852</wp:posOffset>
                </wp:positionH>
                <wp:positionV relativeFrom="margin">
                  <wp:posOffset>-234950</wp:posOffset>
                </wp:positionV>
                <wp:extent cx="128270" cy="6297930"/>
                <wp:effectExtent l="0" t="0" r="8890" b="0"/>
                <wp:wrapNone/>
                <wp:docPr id="4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719DAFB" id="Rectángulo 8" o:spid="_x0000_s1026" style="position:absolute;margin-left:498.5pt;margin-top:-18.5pt;width:10.1pt;height:495.9pt;z-index:2517135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E3kAi3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anchor distT="0" distB="0" distL="114300" distR="114300" simplePos="0" relativeHeight="251707392" behindDoc="0" locked="0" layoutInCell="1" allowOverlap="1" wp14:anchorId="3DE3A3F4" wp14:editId="1196508B">
            <wp:simplePos x="0" y="0"/>
            <wp:positionH relativeFrom="column">
              <wp:posOffset>3486150</wp:posOffset>
            </wp:positionH>
            <wp:positionV relativeFrom="paragraph">
              <wp:posOffset>156845</wp:posOffset>
            </wp:positionV>
            <wp:extent cx="2627630" cy="2849880"/>
            <wp:effectExtent l="0" t="0" r="127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313" b="94396" l="3799" r="95537">
                                  <a14:foregroundMark x1="52232" y1="33800" x2="21557" y2="37741"/>
                                  <a14:foregroundMark x1="21557" y1="37741" x2="59544" y2="37391"/>
                                  <a14:foregroundMark x1="59544" y1="37391" x2="39506" y2="69615"/>
                                  <a14:foregroundMark x1="39506" y1="69615" x2="52896" y2="40543"/>
                                  <a14:foregroundMark x1="52896" y1="40543" x2="51662" y2="87566"/>
                                  <a14:foregroundMark x1="51662" y1="87566" x2="27825" y2="49037"/>
                                  <a14:foregroundMark x1="27825" y1="49037" x2="72650" y2="52364"/>
                                  <a14:foregroundMark x1="72650" y1="52364" x2="27255" y2="84676"/>
                                  <a14:foregroundMark x1="27255" y1="84676" x2="21273" y2="18564"/>
                                  <a14:foregroundMark x1="21273" y1="18564" x2="81956" y2="22855"/>
                                  <a14:foregroundMark x1="81956" y1="22855" x2="95537" y2="55079"/>
                                  <a14:foregroundMark x1="95537" y1="55079" x2="68566" y2="88354"/>
                                  <a14:foregroundMark x1="68566" y1="88354" x2="28300" y2="78284"/>
                                  <a14:foregroundMark x1="28300" y1="78284" x2="12346" y2="55779"/>
                                  <a14:foregroundMark x1="12346" y1="55779" x2="12346" y2="53853"/>
                                  <a14:foregroundMark x1="16334" y1="63485" x2="4938" y2="33538"/>
                                  <a14:foregroundMark x1="4938" y1="33538" x2="35802" y2="10683"/>
                                  <a14:foregroundMark x1="35802" y1="10683" x2="78158" y2="11821"/>
                                  <a14:foregroundMark x1="78158" y1="11821" x2="97911" y2="51751"/>
                                  <a14:foregroundMark x1="97911" y1="51751" x2="82051" y2="94396"/>
                                  <a14:foregroundMark x1="82051" y1="94396" x2="22982" y2="81173"/>
                                  <a14:foregroundMark x1="22982" y1="81173" x2="10826" y2="32399"/>
                                  <a14:foregroundMark x1="10826" y1="32399" x2="52517" y2="19615"/>
                                  <a14:foregroundMark x1="52517" y1="19615" x2="74454" y2="23380"/>
                                  <a14:foregroundMark x1="74454" y1="23380" x2="75404" y2="25044"/>
                                  <a14:foregroundMark x1="10541" y1="22067" x2="31339" y2="8669"/>
                                  <a14:foregroundMark x1="31339" y1="8669" x2="55150" y2="3809"/>
                                  <a14:foregroundMark x1="59274" y1="4837" x2="84425" y2="11734"/>
                                  <a14:foregroundMark x1="84425" y1="11734" x2="95726" y2="30035"/>
                                  <a14:foregroundMark x1="95726" y1="30035" x2="99240" y2="59982"/>
                                  <a14:foregroundMark x1="99240" y1="59982" x2="95252" y2="77671"/>
                                  <a14:foregroundMark x1="95252" y1="77671" x2="67711" y2="96935"/>
                                  <a14:foregroundMark x1="67711" y1="96935" x2="48718" y2="99737"/>
                                  <a14:foregroundMark x1="48718" y1="99737" x2="19753" y2="90105"/>
                                  <a14:foregroundMark x1="19753" y1="90105" x2="9307" y2="69089"/>
                                  <a14:foregroundMark x1="9307" y1="69089" x2="13010" y2="19089"/>
                                  <a14:foregroundMark x1="19563" y1="81173" x2="760" y2="67513"/>
                                  <a14:foregroundMark x1="760" y1="67513" x2="3799" y2="40018"/>
                                  <a14:foregroundMark x1="3799" y1="40018" x2="23267" y2="73292"/>
                                  <a14:foregroundMark x1="23267" y1="73292" x2="19183" y2="81173"/>
                                  <a14:foregroundMark x1="34758" y1="10070" x2="54281" y2="3327"/>
                                  <a14:foregroundMark x1="54515" y1="3651" x2="35992" y2="11384"/>
                                  <a14:foregroundMark x1="35992" y1="11384" x2="35138" y2="10683"/>
                                  <a14:backgroundMark x1="11586" y1="13398" x2="15954" y2="10333"/>
                                  <a14:backgroundMark x1="55081" y1="2364" x2="65622" y2="4991"/>
                                  <a14:backgroundMark x1="58025" y1="2364" x2="60494" y2="2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96">
        <w:t>ADMINISTRADOR BASE DE DATOS</w:t>
      </w:r>
    </w:p>
    <w:p w14:paraId="063A877F" w14:textId="293C53C8" w:rsidR="00077496" w:rsidRDefault="000D2EFF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0289CE02">
                <wp:simplePos x="0" y="0"/>
                <wp:positionH relativeFrom="margin">
                  <wp:posOffset>428805</wp:posOffset>
                </wp:positionH>
                <wp:positionV relativeFrom="paragraph">
                  <wp:posOffset>212233</wp:posOffset>
                </wp:positionV>
                <wp:extent cx="2819400" cy="2147977"/>
                <wp:effectExtent l="0" t="0" r="0" b="508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479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DB40C" w14:textId="77777777" w:rsidR="004E1D3B" w:rsidRDefault="004E1D3B" w:rsidP="00077496">
                            <w:r w:rsidRPr="004E1D3B">
                              <w:t>Ricardo Cruz Murcia</w:t>
                            </w:r>
                          </w:p>
                          <w:p w14:paraId="78F4A175" w14:textId="6697FF92" w:rsidR="00077496" w:rsidRPr="00541F9C" w:rsidRDefault="00077496" w:rsidP="00077496">
                            <w:pPr>
                              <w:rPr>
                                <w:lang w:val="es-CO"/>
                              </w:rPr>
                            </w:pPr>
                            <w:r w:rsidRPr="00541F9C">
                              <w:rPr>
                                <w:lang w:val="es-CO"/>
                              </w:rPr>
                              <w:t>C.C.</w:t>
                            </w:r>
                            <w:r w:rsidR="004E1D3B" w:rsidRPr="00541F9C">
                              <w:rPr>
                                <w:lang w:val="es-CO"/>
                              </w:rPr>
                              <w:t xml:space="preserve"> 3166391</w:t>
                            </w:r>
                          </w:p>
                          <w:p w14:paraId="7AE33A84" w14:textId="77777777" w:rsidR="004E1D3B" w:rsidRPr="00541F9C" w:rsidRDefault="004E1D3B" w:rsidP="00C66C87">
                            <w:pPr>
                              <w:spacing w:after="0"/>
                              <w:jc w:val="both"/>
                              <w:rPr>
                                <w:lang w:val="es-CO"/>
                              </w:rPr>
                            </w:pPr>
                            <w:r w:rsidRPr="00541F9C">
                              <w:rPr>
                                <w:lang w:val="es-CO"/>
                              </w:rPr>
                              <w:t xml:space="preserve">richard.cruz.m@gmail.com </w:t>
                            </w:r>
                          </w:p>
                          <w:p w14:paraId="55763E6A" w14:textId="77777777" w:rsidR="004E1D3B" w:rsidRPr="00541F9C" w:rsidRDefault="004E1D3B" w:rsidP="00C66C87">
                            <w:pPr>
                              <w:spacing w:after="0"/>
                              <w:jc w:val="both"/>
                              <w:rPr>
                                <w:lang w:val="es-CO"/>
                              </w:rPr>
                            </w:pPr>
                          </w:p>
                          <w:p w14:paraId="2DEB4F12" w14:textId="55954DEE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 xml:space="preserve">Encargado de </w:t>
                            </w:r>
                            <w:r w:rsidR="004169FE" w:rsidRPr="004169FE">
                              <w:t xml:space="preserve">dirigir o realizar todas la </w:t>
                            </w:r>
                            <w:r>
                              <w:t xml:space="preserve">gestión, creación y administración de </w:t>
                            </w:r>
                            <w:r w:rsidR="004E1D3B">
                              <w:t xml:space="preserve">la </w:t>
                            </w:r>
                            <w:r>
                              <w:t>base de datos del proyecto</w:t>
                            </w:r>
                            <w:r w:rsidR="004E1D3B">
                              <w:t>, así como de su conexión con la página web</w:t>
                            </w:r>
                            <w:r>
                              <w:t>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9DAE1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33.75pt;margin-top:16.7pt;width:222pt;height:169.1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" stroked="f">
                <v:textbox>
                  <w:txbxContent>
                    <w:p w14:paraId="7F3DB40C" w14:textId="77777777" w:rsidR="004E1D3B" w:rsidRDefault="004E1D3B" w:rsidP="00077496">
                      <w:r w:rsidRPr="004E1D3B">
                        <w:t>Ricardo Cruz Murcia</w:t>
                      </w:r>
                    </w:p>
                    <w:p w14:paraId="78F4A175" w14:textId="6697FF92" w:rsidR="00077496" w:rsidRPr="00541F9C" w:rsidRDefault="00077496" w:rsidP="00077496">
                      <w:pPr>
                        <w:rPr>
                          <w:lang w:val="es-CO"/>
                        </w:rPr>
                      </w:pPr>
                      <w:r w:rsidRPr="00541F9C">
                        <w:rPr>
                          <w:lang w:val="es-CO"/>
                        </w:rPr>
                        <w:t>C.C.</w:t>
                      </w:r>
                      <w:r w:rsidR="004E1D3B" w:rsidRPr="00541F9C">
                        <w:rPr>
                          <w:lang w:val="es-CO"/>
                        </w:rPr>
                        <w:t xml:space="preserve"> 3166391</w:t>
                      </w:r>
                    </w:p>
                    <w:p w14:paraId="7AE33A84" w14:textId="77777777" w:rsidR="004E1D3B" w:rsidRPr="00541F9C" w:rsidRDefault="004E1D3B" w:rsidP="00C66C87">
                      <w:pPr>
                        <w:spacing w:after="0"/>
                        <w:jc w:val="both"/>
                        <w:rPr>
                          <w:lang w:val="es-CO"/>
                        </w:rPr>
                      </w:pPr>
                      <w:r w:rsidRPr="00541F9C">
                        <w:rPr>
                          <w:lang w:val="es-CO"/>
                        </w:rPr>
                        <w:t xml:space="preserve">richard.cruz.m@gmail.com </w:t>
                      </w:r>
                    </w:p>
                    <w:p w14:paraId="55763E6A" w14:textId="77777777" w:rsidR="004E1D3B" w:rsidRPr="00541F9C" w:rsidRDefault="004E1D3B" w:rsidP="00C66C87">
                      <w:pPr>
                        <w:spacing w:after="0"/>
                        <w:jc w:val="both"/>
                        <w:rPr>
                          <w:lang w:val="es-CO"/>
                        </w:rPr>
                      </w:pPr>
                    </w:p>
                    <w:p w14:paraId="2DEB4F12" w14:textId="55954DEE" w:rsidR="00C66C87" w:rsidRDefault="00C66C87" w:rsidP="00C66C87">
                      <w:pPr>
                        <w:spacing w:after="0"/>
                        <w:jc w:val="both"/>
                      </w:pPr>
                      <w:r>
                        <w:t xml:space="preserve">Encargado de </w:t>
                      </w:r>
                      <w:r w:rsidR="004169FE" w:rsidRPr="004169FE">
                        <w:t xml:space="preserve">dirigir o realizar todas la </w:t>
                      </w:r>
                      <w:r>
                        <w:t xml:space="preserve">gestión, creación y administración de </w:t>
                      </w:r>
                      <w:r w:rsidR="004E1D3B">
                        <w:t xml:space="preserve">la </w:t>
                      </w:r>
                      <w:r>
                        <w:t>base de datos del proyecto</w:t>
                      </w:r>
                      <w:r w:rsidR="004E1D3B">
                        <w:t>, así como de su conexión con la página web</w:t>
                      </w:r>
                      <w:r>
                        <w:t>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  <w:r w:rsidR="00077496">
        <w:t xml:space="preserve"> </w: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5322F125" w14:textId="77777777" w:rsidR="000D2EFF" w:rsidRPr="000D2EFF" w:rsidRDefault="000D2EFF" w:rsidP="00D5741B">
      <w:pPr>
        <w:pStyle w:val="Ttulo1"/>
        <w:rPr>
          <w:sz w:val="4"/>
          <w:szCs w:val="4"/>
        </w:rPr>
      </w:pPr>
    </w:p>
    <w:p w14:paraId="02B50295" w14:textId="359FEBB9" w:rsidR="00077496" w:rsidRDefault="00D5741B" w:rsidP="00D5741B">
      <w:pPr>
        <w:pStyle w:val="Ttulo1"/>
      </w:pPr>
      <w:r>
        <w:t>PRODUCT OWNER</w:t>
      </w:r>
    </w:p>
    <w:p w14:paraId="356B1F1D" w14:textId="77777777" w:rsidR="00E7199A" w:rsidRDefault="00E7199A" w:rsidP="00D5741B"/>
    <w:p w14:paraId="5087F45B" w14:textId="1F8172F4" w:rsidR="00D5741B" w:rsidRDefault="008D2514" w:rsidP="00D5741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3876A4" wp14:editId="0DB981DE">
                <wp:simplePos x="0" y="0"/>
                <wp:positionH relativeFrom="margin">
                  <wp:posOffset>6329973</wp:posOffset>
                </wp:positionH>
                <wp:positionV relativeFrom="margin">
                  <wp:posOffset>6460978</wp:posOffset>
                </wp:positionV>
                <wp:extent cx="128270" cy="2823210"/>
                <wp:effectExtent l="0" t="0" r="8890" b="8890"/>
                <wp:wrapNone/>
                <wp:docPr id="45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B91D67F" id="Rectángulo 9" o:spid="_x0000_s1026" style="position:absolute;margin-left:498.4pt;margin-top:508.75pt;width:10.1pt;height:222.3pt;z-index:25171558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" fillcolor="#2b4586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inline distT="0" distB="0" distL="0" distR="0" wp14:anchorId="4DD8621D" wp14:editId="6E2CC602">
            <wp:extent cx="2628000" cy="2850149"/>
            <wp:effectExtent l="0" t="0" r="127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1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21D3CB0">
                <wp:simplePos x="0" y="0"/>
                <wp:positionH relativeFrom="margin">
                  <wp:posOffset>2835560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A6A3F" w14:textId="77777777" w:rsidR="004E1D3B" w:rsidRPr="004E1D3B" w:rsidRDefault="004E1D3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Jossett Ruiz Mariani</w:t>
                            </w:r>
                          </w:p>
                          <w:p w14:paraId="582B061C" w14:textId="1A716843" w:rsidR="00D5741B" w:rsidRPr="004E1D3B" w:rsidRDefault="00D5741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C.C.</w:t>
                            </w:r>
                            <w:r w:rsidR="000A4C14" w:rsidRPr="004E1D3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E1D3B" w:rsidRPr="004E1D3B">
                              <w:rPr>
                                <w:lang w:val="en-US"/>
                              </w:rPr>
                              <w:t>1065846186</w:t>
                            </w:r>
                          </w:p>
                          <w:p w14:paraId="2CC502CE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  <w:r w:rsidRPr="004E1D3B">
                              <w:t>jossettmariani@gmail.com</w:t>
                            </w:r>
                          </w:p>
                          <w:p w14:paraId="15EB3FE4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</w:p>
                          <w:p w14:paraId="51676DE1" w14:textId="3842D9E1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</w:t>
                            </w:r>
                            <w:r w:rsidR="004169FE">
                              <w:t>s una gran conocedor del negocio, e</w:t>
                            </w:r>
                            <w:r>
                              <w:t>ncargad</w:t>
                            </w:r>
                            <w:r w:rsidR="004169FE">
                              <w:t>o</w:t>
                            </w:r>
                            <w:r>
                              <w:t xml:space="preserve">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3C61CDC" w14:textId="5EA203E2" w:rsidR="000A4C14" w:rsidRDefault="004E1D3B" w:rsidP="00961437">
                            <w:pPr>
                              <w:pStyle w:val="Sinespaciado"/>
                              <w:jc w:val="both"/>
                            </w:pPr>
                            <w:r>
                              <w:t>Creativo,</w:t>
                            </w:r>
                            <w:r w:rsidR="004169FE">
                              <w:t xml:space="preserve"> social, y </w:t>
                            </w:r>
                            <w:r w:rsidR="004169FE" w:rsidRPr="004169FE">
                              <w:t>encargado de optimizar y maximizar el valor del producto</w:t>
                            </w:r>
                            <w:r w:rsidR="004169FE">
                              <w:t>.</w:t>
                            </w:r>
                            <w:r>
                              <w:t xml:space="preserve"> 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23.25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" stroked="f">
                <v:textbox>
                  <w:txbxContent>
                    <w:p w14:paraId="7B8A6A3F" w14:textId="77777777" w:rsidR="004E1D3B" w:rsidRPr="004E1D3B" w:rsidRDefault="004E1D3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Jossett Ruiz Mariani</w:t>
                      </w:r>
                    </w:p>
                    <w:p w14:paraId="582B061C" w14:textId="1A716843" w:rsidR="00D5741B" w:rsidRPr="004E1D3B" w:rsidRDefault="00D5741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C.C.</w:t>
                      </w:r>
                      <w:r w:rsidR="000A4C14" w:rsidRPr="004E1D3B">
                        <w:rPr>
                          <w:lang w:val="en-US"/>
                        </w:rPr>
                        <w:t xml:space="preserve"> </w:t>
                      </w:r>
                      <w:r w:rsidR="004E1D3B" w:rsidRPr="004E1D3B">
                        <w:rPr>
                          <w:lang w:val="en-US"/>
                        </w:rPr>
                        <w:t>1065846186</w:t>
                      </w:r>
                    </w:p>
                    <w:p w14:paraId="2CC502CE" w14:textId="77777777" w:rsidR="004E1D3B" w:rsidRDefault="004E1D3B" w:rsidP="000A4C14">
                      <w:pPr>
                        <w:pStyle w:val="Sinespaciado"/>
                        <w:jc w:val="both"/>
                      </w:pPr>
                      <w:r w:rsidRPr="004E1D3B">
                        <w:t>jossettmariani@gmail.com</w:t>
                      </w:r>
                    </w:p>
                    <w:p w14:paraId="15EB3FE4" w14:textId="77777777" w:rsidR="004E1D3B" w:rsidRDefault="004E1D3B" w:rsidP="000A4C14">
                      <w:pPr>
                        <w:pStyle w:val="Sinespaciado"/>
                        <w:jc w:val="both"/>
                      </w:pPr>
                    </w:p>
                    <w:p w14:paraId="51676DE1" w14:textId="3842D9E1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</w:t>
                      </w:r>
                      <w:r w:rsidR="004169FE">
                        <w:t>s una gran conocedor del negocio, e</w:t>
                      </w:r>
                      <w:r>
                        <w:t>ncargad</w:t>
                      </w:r>
                      <w:r w:rsidR="004169FE">
                        <w:t>o</w:t>
                      </w:r>
                      <w:r>
                        <w:t xml:space="preserve"> de transmitir los requerimientos del cliente del cliente al equipo de trabajo, asegurando que el equipo tenga claro el objetivo del producto y priorizando las tareas.</w:t>
                      </w:r>
                    </w:p>
                    <w:p w14:paraId="53C61CDC" w14:textId="5EA203E2" w:rsidR="000A4C14" w:rsidRDefault="004E1D3B" w:rsidP="00961437">
                      <w:pPr>
                        <w:pStyle w:val="Sinespaciado"/>
                        <w:jc w:val="both"/>
                      </w:pPr>
                      <w:r>
                        <w:t>Creativo,</w:t>
                      </w:r>
                      <w:r w:rsidR="004169FE">
                        <w:t xml:space="preserve"> social, y </w:t>
                      </w:r>
                      <w:r w:rsidR="004169FE" w:rsidRPr="004169FE">
                        <w:t>encargado de optimizar y maximizar el valor del producto</w:t>
                      </w:r>
                      <w:r w:rsidR="004169FE">
                        <w:t>.</w:t>
                      </w:r>
                      <w:r>
                        <w:t xml:space="preserve"> 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0AFF2C05" w14:textId="77777777" w:rsidR="008D2514" w:rsidRDefault="008D2514" w:rsidP="00A437A6">
      <w:pPr>
        <w:pStyle w:val="Ttulo1"/>
        <w:jc w:val="center"/>
        <w:sectPr w:rsidR="008D2514">
          <w:headerReference w:type="default" r:id="rId18"/>
          <w:footerReference w:type="default" r:id="rId19"/>
          <w:pgSz w:w="11907" w:h="16839"/>
          <w:pgMar w:top="1148" w:right="1050" w:bottom="1148" w:left="1050" w:header="709" w:footer="709" w:gutter="0"/>
          <w:pgNumType w:start="0"/>
          <w:cols w:space="720"/>
          <w:titlePg/>
          <w:docGrid w:linePitch="360"/>
        </w:sectPr>
      </w:pPr>
    </w:p>
    <w:p w14:paraId="315FDA65" w14:textId="77777777" w:rsidR="00035335" w:rsidRDefault="00035335" w:rsidP="00961437"/>
    <w:p w14:paraId="21234F33" w14:textId="77777777" w:rsidR="004169FE" w:rsidRDefault="004169FE" w:rsidP="00961437"/>
    <w:p w14:paraId="7D2E1B4D" w14:textId="77777777" w:rsidR="004169FE" w:rsidRDefault="004169FE" w:rsidP="00961437"/>
    <w:p w14:paraId="021B8A42" w14:textId="7FEC338F" w:rsidR="002E3336" w:rsidRPr="002E3336" w:rsidRDefault="002E3336" w:rsidP="002E3336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0CECE3EF" w14:textId="4746C1F2" w:rsidR="004169FE" w:rsidRDefault="004169FE" w:rsidP="00961437"/>
    <w:p w14:paraId="008B404D" w14:textId="1128C580" w:rsidR="007A5E82" w:rsidRDefault="007A5E82" w:rsidP="007A5E82">
      <w:pPr>
        <w:pStyle w:val="Prrafodelista"/>
        <w:numPr>
          <w:ilvl w:val="0"/>
          <w:numId w:val="12"/>
        </w:numPr>
      </w:pPr>
      <w:r>
        <w:t>Tener creado el repositorio en GitHub</w:t>
      </w:r>
    </w:p>
    <w:p w14:paraId="13F720E4" w14:textId="532C7194" w:rsidR="004169FE" w:rsidRDefault="003E7976" w:rsidP="00961437">
      <w:r w:rsidRPr="003E7976">
        <w:rPr>
          <w:noProof/>
        </w:rPr>
        <w:drawing>
          <wp:inline distT="0" distB="0" distL="0" distR="0" wp14:anchorId="6B0E2264" wp14:editId="3A251E11">
            <wp:extent cx="6227445" cy="1264285"/>
            <wp:effectExtent l="0" t="0" r="190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9FE" w:rsidRPr="004169FE">
        <w:rPr>
          <w:noProof/>
        </w:rPr>
        <w:drawing>
          <wp:inline distT="0" distB="0" distL="0" distR="0" wp14:anchorId="4AB9C304" wp14:editId="7A5F5E87">
            <wp:extent cx="6227445" cy="1940560"/>
            <wp:effectExtent l="0" t="0" r="1905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1054" w14:textId="5D5E7A7A" w:rsidR="00A11F9D" w:rsidRDefault="007A5E82" w:rsidP="00A11F9D">
      <w:pPr>
        <w:pStyle w:val="Prrafodelista"/>
        <w:numPr>
          <w:ilvl w:val="0"/>
          <w:numId w:val="12"/>
        </w:numPr>
      </w:pPr>
      <w:r>
        <w:t xml:space="preserve">Realizar </w:t>
      </w:r>
      <w:r w:rsidR="002E3336">
        <w:t>Pull/Request con cada cambio al proyecto</w:t>
      </w:r>
    </w:p>
    <w:p w14:paraId="0C8D9176" w14:textId="4310FE25" w:rsidR="008800ED" w:rsidRDefault="008800ED" w:rsidP="008800ED">
      <w:pPr>
        <w:jc w:val="center"/>
      </w:pPr>
      <w:r w:rsidRPr="008800ED">
        <w:rPr>
          <w:noProof/>
        </w:rPr>
        <w:drawing>
          <wp:inline distT="0" distB="0" distL="0" distR="0" wp14:anchorId="7DF2B2C5" wp14:editId="09497395">
            <wp:extent cx="6035040" cy="2903142"/>
            <wp:effectExtent l="0" t="0" r="381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4" r="1683"/>
                    <a:stretch/>
                  </pic:blipFill>
                  <pic:spPr bwMode="auto">
                    <a:xfrm>
                      <a:off x="0" y="0"/>
                      <a:ext cx="6035203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A773" w14:textId="6AB12D0E" w:rsidR="00F75F9F" w:rsidRDefault="008800ED" w:rsidP="008800ED">
      <w:pPr>
        <w:pStyle w:val="Prrafodelista"/>
        <w:ind w:left="284"/>
      </w:pPr>
      <w:r w:rsidRPr="008800ED">
        <w:rPr>
          <w:noProof/>
        </w:rPr>
        <w:lastRenderedPageBreak/>
        <w:drawing>
          <wp:inline distT="0" distB="0" distL="0" distR="0" wp14:anchorId="2A1A682D" wp14:editId="0355D060">
            <wp:extent cx="6227445" cy="3237865"/>
            <wp:effectExtent l="0" t="0" r="1905" b="63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9D" w:rsidRPr="00A11F9D">
        <w:rPr>
          <w:noProof/>
        </w:rPr>
        <w:t xml:space="preserve"> </w:t>
      </w:r>
    </w:p>
    <w:p w14:paraId="643864D4" w14:textId="4C79E429" w:rsidR="00F75F9F" w:rsidRDefault="00F75F9F" w:rsidP="00CE2AAA">
      <w:r w:rsidRPr="00F75F9F">
        <w:t xml:space="preserve">Tener creadas las ramas principales </w:t>
      </w:r>
      <w:r w:rsidR="00D330FB">
        <w:t>D</w:t>
      </w:r>
      <w:r w:rsidRPr="00F75F9F">
        <w:t xml:space="preserve">evelopment, </w:t>
      </w:r>
      <w:r w:rsidR="00D330FB">
        <w:t>R</w:t>
      </w:r>
      <w:r w:rsidRPr="00F75F9F">
        <w:t xml:space="preserve">elease, </w:t>
      </w:r>
      <w:r w:rsidR="00D330FB">
        <w:t>M</w:t>
      </w:r>
      <w:r w:rsidRPr="00F75F9F">
        <w:t>ain</w:t>
      </w:r>
    </w:p>
    <w:p w14:paraId="0B3EA736" w14:textId="2ECB87DD" w:rsidR="00F75F9F" w:rsidRDefault="002E3336" w:rsidP="00CE2AAA">
      <w:r w:rsidRPr="002E3336">
        <w:rPr>
          <w:noProof/>
        </w:rPr>
        <w:drawing>
          <wp:inline distT="0" distB="0" distL="0" distR="0" wp14:anchorId="5128017A" wp14:editId="6C722EC8">
            <wp:extent cx="4320000" cy="3515208"/>
            <wp:effectExtent l="0" t="0" r="444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5208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14:paraId="38922D7E" w14:textId="1D3888BF" w:rsidR="00F75F9F" w:rsidRDefault="00F75F9F" w:rsidP="00CE2AAA"/>
    <w:p w14:paraId="1CE2C129" w14:textId="4218F718" w:rsidR="008800ED" w:rsidRDefault="008800ED" w:rsidP="00CE2AAA"/>
    <w:p w14:paraId="52CC2C35" w14:textId="7DC8DAF2" w:rsidR="008800ED" w:rsidRDefault="008800ED" w:rsidP="00CE2AAA"/>
    <w:p w14:paraId="1D84731F" w14:textId="7D4133D1" w:rsidR="008800ED" w:rsidRDefault="008800ED" w:rsidP="00CE2AAA"/>
    <w:p w14:paraId="496DC4AC" w14:textId="131EDC1E" w:rsidR="008800ED" w:rsidRDefault="008800ED" w:rsidP="00CE2AAA"/>
    <w:p w14:paraId="21EF3860" w14:textId="77777777" w:rsidR="008800ED" w:rsidRDefault="008800ED" w:rsidP="00CE2AAA"/>
    <w:p w14:paraId="7BDFA671" w14:textId="60B93028" w:rsidR="00CC31E6" w:rsidRPr="00CC31E6" w:rsidRDefault="00CC31E6" w:rsidP="00CC31E6">
      <w:r w:rsidRPr="00CC31E6">
        <w:lastRenderedPageBreak/>
        <w:t>Dar permisos a todos los integrantes del equipo</w:t>
      </w:r>
    </w:p>
    <w:p w14:paraId="27CA3AE6" w14:textId="3B7165C5" w:rsidR="00CC31E6" w:rsidRDefault="00A11F9D" w:rsidP="00A11F9D">
      <w:pPr>
        <w:pStyle w:val="Prrafodelista"/>
        <w:ind w:left="142"/>
        <w:rPr>
          <w:sz w:val="24"/>
          <w:szCs w:val="24"/>
        </w:rPr>
      </w:pPr>
      <w:r w:rsidRPr="00A11F9D">
        <w:rPr>
          <w:noProof/>
          <w:sz w:val="24"/>
          <w:szCs w:val="24"/>
        </w:rPr>
        <w:drawing>
          <wp:inline distT="0" distB="0" distL="0" distR="0" wp14:anchorId="085A0F6F" wp14:editId="03CEACB2">
            <wp:extent cx="5759174" cy="37371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246"/>
                    <a:stretch/>
                  </pic:blipFill>
                  <pic:spPr bwMode="auto">
                    <a:xfrm>
                      <a:off x="0" y="0"/>
                      <a:ext cx="5760000" cy="373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3C573" w14:textId="787B1A65" w:rsidR="009822F9" w:rsidRPr="0052333D" w:rsidRDefault="00CC31E6" w:rsidP="009822F9">
      <w:r w:rsidRPr="0052333D">
        <w:t>Hacer comentarios sobre cada cambio que se sube al repositorio</w:t>
      </w:r>
      <w:r w:rsidR="0052333D" w:rsidRPr="0052333D">
        <w:t xml:space="preserve"> y </w:t>
      </w:r>
      <w:r w:rsidR="0052333D">
        <w:t>t</w:t>
      </w:r>
      <w:r w:rsidR="009822F9" w:rsidRPr="0052333D">
        <w:t>odos los integrantes realizan cambios a las fuentes, que se deben ver reflejados en el historial.</w:t>
      </w:r>
    </w:p>
    <w:p w14:paraId="389D2E08" w14:textId="14F26BDC" w:rsidR="0052333D" w:rsidRDefault="0052333D" w:rsidP="00CB3D07">
      <w:pPr>
        <w:ind w:left="-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333C6B" wp14:editId="4FC0FCBF">
            <wp:extent cx="6299367" cy="4366453"/>
            <wp:effectExtent l="0" t="0" r="635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" t="1612"/>
                    <a:stretch/>
                  </pic:blipFill>
                  <pic:spPr bwMode="auto">
                    <a:xfrm>
                      <a:off x="0" y="0"/>
                      <a:ext cx="6299367" cy="43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5720" w14:textId="1A62743F" w:rsidR="009822F9" w:rsidRDefault="009822F9" w:rsidP="009822F9">
      <w:pPr>
        <w:rPr>
          <w:sz w:val="24"/>
          <w:szCs w:val="24"/>
        </w:rPr>
      </w:pPr>
      <w:r w:rsidRPr="009822F9">
        <w:rPr>
          <w:sz w:val="24"/>
          <w:szCs w:val="24"/>
        </w:rPr>
        <w:lastRenderedPageBreak/>
        <w:t>¿Cuáles actividades del sprint se cumplieron?</w:t>
      </w:r>
    </w:p>
    <w:p w14:paraId="4E124B5C" w14:textId="33A07462" w:rsidR="009822F9" w:rsidRDefault="009822F9" w:rsidP="00982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DB35D" wp14:editId="2E71A6D4">
            <wp:extent cx="6227445" cy="2755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9286" w14:textId="5FCF5AF6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cumplieron todas las actividades </w:t>
      </w:r>
    </w:p>
    <w:p w14:paraId="0B2E3800" w14:textId="30E17B1E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¿Cuáles no se cumplieron?</w:t>
      </w:r>
    </w:p>
    <w:p w14:paraId="553CE904" w14:textId="2BFF51D7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aplica </w:t>
      </w:r>
    </w:p>
    <w:p w14:paraId="69029147" w14:textId="07271585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¿Qué preguntas o dificultades surgieron durante el desarrollo del sprint?</w:t>
      </w:r>
    </w:p>
    <w:p w14:paraId="519711C3" w14:textId="750118AA" w:rsid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9822F9">
        <w:rPr>
          <w:sz w:val="24"/>
          <w:szCs w:val="24"/>
        </w:rPr>
        <w:t xml:space="preserve">uvimos dificultad </w:t>
      </w:r>
      <w:r w:rsidR="00A11F9D">
        <w:rPr>
          <w:sz w:val="24"/>
          <w:szCs w:val="24"/>
        </w:rPr>
        <w:t xml:space="preserve">debido  a que un integrante del grupo Marcos </w:t>
      </w:r>
      <w:r w:rsidR="005F7116">
        <w:rPr>
          <w:sz w:val="24"/>
          <w:szCs w:val="24"/>
        </w:rPr>
        <w:t>Mauricio</w:t>
      </w:r>
      <w:r w:rsidR="00A11F9D">
        <w:rPr>
          <w:sz w:val="24"/>
          <w:szCs w:val="24"/>
        </w:rPr>
        <w:t xml:space="preserve"> Verbel con DOC</w:t>
      </w:r>
      <w:r w:rsidR="005F7116">
        <w:rPr>
          <w:sz w:val="24"/>
          <w:szCs w:val="24"/>
        </w:rPr>
        <w:t xml:space="preserve">: 9104360 </w:t>
      </w:r>
      <w:r w:rsidR="00A11F9D">
        <w:rPr>
          <w:sz w:val="24"/>
          <w:szCs w:val="24"/>
        </w:rPr>
        <w:t xml:space="preserve">se </w:t>
      </w:r>
      <w:r w:rsidR="005F7116">
        <w:rPr>
          <w:sz w:val="24"/>
          <w:szCs w:val="24"/>
        </w:rPr>
        <w:t>retiró</w:t>
      </w:r>
      <w:r w:rsidR="00A11F9D">
        <w:rPr>
          <w:sz w:val="24"/>
          <w:szCs w:val="24"/>
        </w:rPr>
        <w:t xml:space="preserve"> del grupo por motivos laborales y se unió al grupo </w:t>
      </w:r>
      <w:r w:rsidR="005F7116">
        <w:rPr>
          <w:sz w:val="24"/>
          <w:szCs w:val="24"/>
        </w:rPr>
        <w:t>José</w:t>
      </w:r>
      <w:r w:rsidR="00A11F9D">
        <w:rPr>
          <w:sz w:val="24"/>
          <w:szCs w:val="24"/>
        </w:rPr>
        <w:t xml:space="preserve"> David Vera Arenas DOC:1090467077 </w:t>
      </w:r>
      <w:r>
        <w:rPr>
          <w:sz w:val="24"/>
          <w:szCs w:val="24"/>
        </w:rPr>
        <w:t>.</w:t>
      </w:r>
    </w:p>
    <w:p w14:paraId="461C2466" w14:textId="40AD3EFC" w:rsidR="00541F9C" w:rsidRDefault="00541F9C" w:rsidP="005979C9">
      <w:pPr>
        <w:ind w:left="567" w:right="309"/>
        <w:jc w:val="both"/>
        <w:rPr>
          <w:sz w:val="24"/>
          <w:szCs w:val="24"/>
        </w:rPr>
      </w:pPr>
    </w:p>
    <w:p w14:paraId="515632E5" w14:textId="521E6D0D" w:rsidR="00541F9C" w:rsidRPr="00541F9C" w:rsidRDefault="00541F9C" w:rsidP="005979C9">
      <w:pPr>
        <w:ind w:left="567" w:right="309"/>
        <w:jc w:val="both"/>
        <w:rPr>
          <w:b/>
          <w:bCs/>
          <w:color w:val="007FAC"/>
          <w:sz w:val="24"/>
          <w:szCs w:val="24"/>
        </w:rPr>
      </w:pPr>
      <w:r w:rsidRPr="00541F9C">
        <w:rPr>
          <w:b/>
          <w:bCs/>
          <w:color w:val="007FAC"/>
          <w:sz w:val="24"/>
          <w:szCs w:val="24"/>
        </w:rPr>
        <w:t>LINK DEL REPOSITORIO EN GITHUB</w:t>
      </w:r>
    </w:p>
    <w:p w14:paraId="03B9FA4B" w14:textId="428A93F0" w:rsidR="00541F9C" w:rsidRPr="009822F9" w:rsidRDefault="00541F9C" w:rsidP="005979C9">
      <w:pPr>
        <w:ind w:left="567" w:right="309"/>
        <w:jc w:val="both"/>
        <w:rPr>
          <w:sz w:val="24"/>
          <w:szCs w:val="24"/>
        </w:rPr>
      </w:pPr>
      <w:r w:rsidRPr="00541F9C">
        <w:rPr>
          <w:sz w:val="24"/>
          <w:szCs w:val="24"/>
        </w:rPr>
        <w:t>https://github.com/FrontDevSolutions/PanaderiaLaUnica</w:t>
      </w:r>
    </w:p>
    <w:p w14:paraId="0138C5E0" w14:textId="7A0BCBBB" w:rsidR="009822F9" w:rsidRDefault="009822F9" w:rsidP="00CC31E6">
      <w:pPr>
        <w:pStyle w:val="Prrafodelista"/>
        <w:rPr>
          <w:sz w:val="24"/>
          <w:szCs w:val="24"/>
        </w:rPr>
      </w:pPr>
    </w:p>
    <w:p w14:paraId="3193CF54" w14:textId="0E859B6A" w:rsidR="009822F9" w:rsidRDefault="009822F9" w:rsidP="00CC31E6">
      <w:pPr>
        <w:pStyle w:val="Prrafodelista"/>
        <w:rPr>
          <w:sz w:val="24"/>
          <w:szCs w:val="24"/>
        </w:rPr>
      </w:pPr>
    </w:p>
    <w:p w14:paraId="5E394C61" w14:textId="55FFBCF6" w:rsidR="009822F9" w:rsidRDefault="009822F9" w:rsidP="009822F9">
      <w:pPr>
        <w:rPr>
          <w:sz w:val="24"/>
          <w:szCs w:val="24"/>
        </w:rPr>
      </w:pPr>
    </w:p>
    <w:p w14:paraId="4F00FA24" w14:textId="73890992" w:rsidR="0052333D" w:rsidRDefault="0052333D" w:rsidP="009822F9">
      <w:pPr>
        <w:rPr>
          <w:sz w:val="24"/>
          <w:szCs w:val="24"/>
        </w:rPr>
      </w:pPr>
    </w:p>
    <w:p w14:paraId="6B4125B7" w14:textId="3D50CB1A" w:rsidR="0052333D" w:rsidRDefault="0052333D" w:rsidP="009822F9">
      <w:pPr>
        <w:rPr>
          <w:sz w:val="24"/>
          <w:szCs w:val="24"/>
        </w:rPr>
      </w:pPr>
    </w:p>
    <w:p w14:paraId="5F8C7464" w14:textId="2A5A1944" w:rsidR="0052333D" w:rsidRDefault="0052333D" w:rsidP="009822F9">
      <w:pPr>
        <w:rPr>
          <w:sz w:val="24"/>
          <w:szCs w:val="24"/>
        </w:rPr>
      </w:pPr>
    </w:p>
    <w:p w14:paraId="5D87FF9F" w14:textId="45666043" w:rsidR="0052333D" w:rsidRDefault="0052333D" w:rsidP="009822F9">
      <w:pPr>
        <w:rPr>
          <w:sz w:val="24"/>
          <w:szCs w:val="24"/>
        </w:rPr>
      </w:pPr>
    </w:p>
    <w:p w14:paraId="0387BA98" w14:textId="090DFAF1" w:rsidR="0052333D" w:rsidRDefault="0052333D" w:rsidP="009822F9">
      <w:pPr>
        <w:rPr>
          <w:sz w:val="24"/>
          <w:szCs w:val="24"/>
        </w:rPr>
      </w:pPr>
    </w:p>
    <w:p w14:paraId="786098FC" w14:textId="2CD9E68C" w:rsidR="0052333D" w:rsidRDefault="0052333D" w:rsidP="009822F9">
      <w:pPr>
        <w:rPr>
          <w:sz w:val="24"/>
          <w:szCs w:val="24"/>
        </w:rPr>
      </w:pPr>
    </w:p>
    <w:p w14:paraId="2D860F3B" w14:textId="77777777" w:rsidR="00593AA8" w:rsidRPr="002E3336" w:rsidRDefault="00593AA8" w:rsidP="00593AA8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5629666C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3FD2B972" w14:textId="7892094B" w:rsidR="005F5D22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Nombre de la empresa:</w:t>
      </w:r>
    </w:p>
    <w:p w14:paraId="2ECB05E0" w14:textId="1018CD4B" w:rsidR="000D1AD4" w:rsidRPr="00CE2AAA" w:rsidRDefault="00593AA8" w:rsidP="000D1AD4">
      <w:pPr>
        <w:ind w:firstLine="720"/>
        <w:rPr>
          <w:sz w:val="24"/>
          <w:szCs w:val="24"/>
        </w:rPr>
      </w:pPr>
      <w:r w:rsidRPr="00593AA8">
        <w:rPr>
          <w:sz w:val="24"/>
          <w:szCs w:val="24"/>
        </w:rPr>
        <w:t>FrontDevSolutions</w:t>
      </w:r>
    </w:p>
    <w:p w14:paraId="7532DD06" w14:textId="3B561D7A" w:rsidR="000D1AD4" w:rsidRPr="00CE2AAA" w:rsidRDefault="000D1AD4" w:rsidP="000D1AD4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 xml:space="preserve">Descripción: </w:t>
      </w:r>
    </w:p>
    <w:p w14:paraId="2634E0F7" w14:textId="77777777" w:rsidR="000D1AD4" w:rsidRPr="00CE2AAA" w:rsidRDefault="000D1AD4" w:rsidP="000D1AD4">
      <w:pPr>
        <w:pStyle w:val="Prrafodelista"/>
        <w:ind w:left="1092"/>
        <w:rPr>
          <w:sz w:val="24"/>
          <w:szCs w:val="24"/>
        </w:rPr>
      </w:pPr>
    </w:p>
    <w:p w14:paraId="79131059" w14:textId="46E9A47C" w:rsidR="00DB324E" w:rsidRDefault="00593AA8" w:rsidP="00973186">
      <w:pPr>
        <w:pStyle w:val="Prrafodelista"/>
        <w:ind w:left="1092" w:right="593"/>
        <w:jc w:val="both"/>
        <w:rPr>
          <w:sz w:val="24"/>
          <w:szCs w:val="24"/>
        </w:rPr>
      </w:pPr>
      <w:r w:rsidRPr="00593AA8">
        <w:rPr>
          <w:sz w:val="24"/>
          <w:szCs w:val="24"/>
        </w:rPr>
        <w:t>Panadería La Única es una microempresa dedicada a ofrecer</w:t>
      </w:r>
      <w:r w:rsidR="00973186">
        <w:rPr>
          <w:sz w:val="24"/>
          <w:szCs w:val="24"/>
        </w:rPr>
        <w:t xml:space="preserve"> </w:t>
      </w:r>
      <w:r w:rsidRPr="00593AA8">
        <w:rPr>
          <w:sz w:val="24"/>
          <w:szCs w:val="24"/>
        </w:rPr>
        <w:t>productos de Panadería, Pastelería y Cafetería.</w:t>
      </w:r>
    </w:p>
    <w:p w14:paraId="28F5002A" w14:textId="77777777" w:rsidR="00593AA8" w:rsidRPr="00CE2AAA" w:rsidRDefault="00593AA8" w:rsidP="000D1AD4">
      <w:pPr>
        <w:pStyle w:val="Prrafodelista"/>
        <w:ind w:left="1092"/>
        <w:rPr>
          <w:sz w:val="24"/>
          <w:szCs w:val="24"/>
        </w:rPr>
      </w:pPr>
    </w:p>
    <w:p w14:paraId="6BDE3F7E" w14:textId="21E238E7" w:rsidR="00593AA8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Dominio:</w:t>
      </w:r>
    </w:p>
    <w:p w14:paraId="74192BA4" w14:textId="1F7C1275" w:rsidR="00593AA8" w:rsidRPr="00593AA8" w:rsidRDefault="00D32E26" w:rsidP="00593AA8">
      <w:pPr>
        <w:ind w:firstLine="720"/>
        <w:rPr>
          <w:sz w:val="24"/>
          <w:szCs w:val="24"/>
        </w:rPr>
      </w:pPr>
      <w:hyperlink r:id="rId28" w:history="1">
        <w:r w:rsidR="00593AA8" w:rsidRPr="00A32BAB">
          <w:rPr>
            <w:rStyle w:val="Hipervnculo"/>
            <w:sz w:val="24"/>
            <w:szCs w:val="24"/>
          </w:rPr>
          <w:t>www.launicapanaderia.com</w:t>
        </w:r>
      </w:hyperlink>
      <w:r w:rsidR="00593AA8">
        <w:rPr>
          <w:sz w:val="24"/>
          <w:szCs w:val="24"/>
        </w:rPr>
        <w:t xml:space="preserve"> </w:t>
      </w:r>
    </w:p>
    <w:p w14:paraId="22FD4E72" w14:textId="1A0A9780" w:rsidR="00DB324E" w:rsidRPr="00973186" w:rsidRDefault="00DB324E" w:rsidP="00973186">
      <w:pPr>
        <w:ind w:firstLine="720"/>
        <w:rPr>
          <w:sz w:val="24"/>
          <w:szCs w:val="24"/>
        </w:rPr>
      </w:pPr>
      <w:r w:rsidRPr="00973186">
        <w:rPr>
          <w:sz w:val="24"/>
          <w:szCs w:val="24"/>
        </w:rPr>
        <w:t>Las áreas funcionales de la empresa son</w:t>
      </w:r>
      <w:r w:rsidR="005D63F9" w:rsidRPr="00973186">
        <w:rPr>
          <w:sz w:val="24"/>
          <w:szCs w:val="24"/>
        </w:rPr>
        <w:t>:</w:t>
      </w:r>
    </w:p>
    <w:p w14:paraId="0E3559D3" w14:textId="08C259D7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Administración</w:t>
      </w:r>
    </w:p>
    <w:p w14:paraId="0ED642D3" w14:textId="43A4D26F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Compras</w:t>
      </w:r>
    </w:p>
    <w:p w14:paraId="3296FFDE" w14:textId="08D0ACD4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Inventarios</w:t>
      </w:r>
    </w:p>
    <w:p w14:paraId="7523118C" w14:textId="19F879A1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Ventas</w:t>
      </w:r>
    </w:p>
    <w:p w14:paraId="3ED7BBE5" w14:textId="547387E7" w:rsidR="005F5D22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Contabilidad</w:t>
      </w:r>
    </w:p>
    <w:p w14:paraId="6F3186F3" w14:textId="77777777" w:rsidR="00973186" w:rsidRPr="00CE2AAA" w:rsidRDefault="00973186" w:rsidP="00973186">
      <w:pPr>
        <w:pStyle w:val="Prrafodelista"/>
        <w:ind w:left="1134"/>
        <w:rPr>
          <w:sz w:val="24"/>
          <w:szCs w:val="24"/>
        </w:rPr>
      </w:pPr>
    </w:p>
    <w:p w14:paraId="6F8E33E1" w14:textId="199196FA" w:rsidR="005F5D22" w:rsidRDefault="005F5D22" w:rsidP="00973186">
      <w:pPr>
        <w:pStyle w:val="Prrafodelista"/>
        <w:numPr>
          <w:ilvl w:val="0"/>
          <w:numId w:val="19"/>
        </w:numPr>
      </w:pPr>
      <w:r>
        <w:t>Tareas a realizar</w:t>
      </w:r>
    </w:p>
    <w:tbl>
      <w:tblPr>
        <w:tblStyle w:val="Tablaconcuadrcula"/>
        <w:tblW w:w="8505" w:type="dxa"/>
        <w:tblInd w:w="704" w:type="dxa"/>
        <w:tblLook w:val="04A0" w:firstRow="1" w:lastRow="0" w:firstColumn="1" w:lastColumn="0" w:noHBand="0" w:noVBand="1"/>
      </w:tblPr>
      <w:tblGrid>
        <w:gridCol w:w="3119"/>
        <w:gridCol w:w="5386"/>
      </w:tblGrid>
      <w:tr w:rsidR="008D6BFC" w14:paraId="287D20D4" w14:textId="77777777" w:rsidTr="00255E74">
        <w:tc>
          <w:tcPr>
            <w:tcW w:w="3119" w:type="dxa"/>
          </w:tcPr>
          <w:p w14:paraId="2B8608BC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PERSONA ENCARGADA</w:t>
            </w:r>
          </w:p>
        </w:tc>
        <w:tc>
          <w:tcPr>
            <w:tcW w:w="5386" w:type="dxa"/>
          </w:tcPr>
          <w:p w14:paraId="5009F15B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TAREA</w:t>
            </w:r>
          </w:p>
        </w:tc>
      </w:tr>
      <w:tr w:rsidR="008D6BFC" w14:paraId="29665C63" w14:textId="77777777" w:rsidTr="00255E74">
        <w:tc>
          <w:tcPr>
            <w:tcW w:w="3119" w:type="dxa"/>
          </w:tcPr>
          <w:p w14:paraId="636126A7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Desarrollador</w:t>
            </w:r>
          </w:p>
          <w:p w14:paraId="2114B301" w14:textId="58ACCBD4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Ricardo Cruz Murcia</w:t>
            </w:r>
          </w:p>
        </w:tc>
        <w:tc>
          <w:tcPr>
            <w:tcW w:w="5386" w:type="dxa"/>
          </w:tcPr>
          <w:p w14:paraId="3223FB24" w14:textId="1C32E819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Generar las fuentes para el frontend y el backend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 xml:space="preserve"> necesarios para la construcción de la página web.</w:t>
            </w:r>
          </w:p>
        </w:tc>
      </w:tr>
      <w:tr w:rsidR="008D6BFC" w14:paraId="4F08BC35" w14:textId="77777777" w:rsidTr="00255E74">
        <w:tc>
          <w:tcPr>
            <w:tcW w:w="3119" w:type="dxa"/>
          </w:tcPr>
          <w:p w14:paraId="56F3004E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Analista</w:t>
            </w:r>
          </w:p>
          <w:p w14:paraId="435F8EF8" w14:textId="05C61D0C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Jose David Vera Arenas</w:t>
            </w:r>
          </w:p>
        </w:tc>
        <w:tc>
          <w:tcPr>
            <w:tcW w:w="5386" w:type="dxa"/>
          </w:tcPr>
          <w:p w14:paraId="43FCA9BE" w14:textId="67FECEDC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Levantar las necesidades del negocio para convertirlas en requerimientos del sistema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>.</w:t>
            </w:r>
          </w:p>
        </w:tc>
      </w:tr>
      <w:tr w:rsidR="008D6BFC" w14:paraId="4AFD2086" w14:textId="77777777" w:rsidTr="00255E74">
        <w:tc>
          <w:tcPr>
            <w:tcW w:w="3119" w:type="dxa"/>
          </w:tcPr>
          <w:p w14:paraId="1D292375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Product Owner</w:t>
            </w:r>
          </w:p>
          <w:p w14:paraId="4E42100D" w14:textId="416EA183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Jossett Ruiz Mariani</w:t>
            </w:r>
          </w:p>
        </w:tc>
        <w:tc>
          <w:tcPr>
            <w:tcW w:w="5386" w:type="dxa"/>
          </w:tcPr>
          <w:p w14:paraId="576EA6AD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 xml:space="preserve">Conocer el producto </w:t>
            </w:r>
            <w:r w:rsidRPr="00575D74">
              <w:rPr>
                <w:rFonts w:eastAsia="Times New Roman" w:cstheme="minorHAnsi"/>
                <w:i/>
              </w:rPr>
              <w:t>software</w:t>
            </w:r>
            <w:r w:rsidRPr="00575D74">
              <w:rPr>
                <w:rFonts w:eastAsia="Times New Roman" w:cstheme="minorHAnsi"/>
              </w:rPr>
              <w:t xml:space="preserve"> que se va a elaborar en el proyecto</w:t>
            </w:r>
          </w:p>
        </w:tc>
      </w:tr>
      <w:tr w:rsidR="008D6BFC" w14:paraId="318CCEA2" w14:textId="77777777" w:rsidTr="00255E74">
        <w:tc>
          <w:tcPr>
            <w:tcW w:w="3119" w:type="dxa"/>
          </w:tcPr>
          <w:p w14:paraId="6BD5A12C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Administrador de BD</w:t>
            </w:r>
          </w:p>
          <w:p w14:paraId="7D9515C8" w14:textId="2E945D59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José Javier Sierra Oviedo</w:t>
            </w:r>
          </w:p>
        </w:tc>
        <w:tc>
          <w:tcPr>
            <w:tcW w:w="5386" w:type="dxa"/>
          </w:tcPr>
          <w:p w14:paraId="5B71A326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y disponer el motor de base de datos para el proyecto de desarrollo de </w:t>
            </w:r>
            <w:r w:rsidRPr="00575D74">
              <w:rPr>
                <w:rFonts w:eastAsia="Times New Roman" w:cstheme="minorHAnsi"/>
                <w:i/>
                <w:iCs/>
                <w:bdr w:val="none" w:sz="0" w:space="0" w:color="auto" w:frame="1"/>
              </w:rPr>
              <w:t>software</w:t>
            </w:r>
          </w:p>
        </w:tc>
      </w:tr>
      <w:tr w:rsidR="008D6BFC" w14:paraId="7A364C6F" w14:textId="77777777" w:rsidTr="00255E74">
        <w:tc>
          <w:tcPr>
            <w:tcW w:w="3119" w:type="dxa"/>
          </w:tcPr>
          <w:p w14:paraId="01DFF0ED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Scrum Master</w:t>
            </w:r>
          </w:p>
          <w:p w14:paraId="072A5FEF" w14:textId="6FD7B2E0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Alejandra Gómez Sanchez</w:t>
            </w:r>
          </w:p>
        </w:tc>
        <w:tc>
          <w:tcPr>
            <w:tcW w:w="5386" w:type="dxa"/>
          </w:tcPr>
          <w:p w14:paraId="7FAF1144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todas las ceremonias y actividades de la metodología Scrum y asignar los recursos a cada rol</w:t>
            </w:r>
          </w:p>
        </w:tc>
      </w:tr>
    </w:tbl>
    <w:p w14:paraId="69CAC00C" w14:textId="7D93274F" w:rsidR="000D2EFF" w:rsidRDefault="000D2EFF" w:rsidP="00F75F9F"/>
    <w:p w14:paraId="1157EF3F" w14:textId="3552CE93" w:rsidR="00973186" w:rsidRDefault="00973186" w:rsidP="00F75F9F"/>
    <w:p w14:paraId="44CBB285" w14:textId="558C7F58" w:rsidR="00D4665B" w:rsidRDefault="00D4665B" w:rsidP="00F75F9F"/>
    <w:p w14:paraId="09FE2372" w14:textId="77777777" w:rsidR="00D4665B" w:rsidRDefault="00D4665B" w:rsidP="00F75F9F"/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96"/>
        <w:gridCol w:w="6120"/>
      </w:tblGrid>
      <w:tr w:rsidR="00BF24F6" w14:paraId="7D94CAD2" w14:textId="77777777" w:rsidTr="0064350C">
        <w:tc>
          <w:tcPr>
            <w:tcW w:w="2155" w:type="dxa"/>
            <w:vAlign w:val="center"/>
          </w:tcPr>
          <w:p w14:paraId="7B198E8D" w14:textId="4D4ED43B" w:rsidR="00917774" w:rsidRPr="00875965" w:rsidRDefault="00917774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917774">
              <w:rPr>
                <w:noProof/>
              </w:rPr>
              <w:drawing>
                <wp:inline distT="0" distB="0" distL="0" distR="0" wp14:anchorId="6430C3BB" wp14:editId="3DD1D724">
                  <wp:extent cx="1440000" cy="1920000"/>
                  <wp:effectExtent l="0" t="0" r="8255" b="444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E7EB28F" w14:textId="41293B43" w:rsidR="00973186" w:rsidRPr="00575D74" w:rsidRDefault="0064350C" w:rsidP="0064350C">
            <w:pPr>
              <w:spacing w:before="80" w:after="80"/>
              <w:jc w:val="center"/>
            </w:pPr>
            <w:r w:rsidRPr="0064350C">
              <w:rPr>
                <w:noProof/>
              </w:rPr>
              <w:drawing>
                <wp:inline distT="0" distB="0" distL="0" distR="0" wp14:anchorId="65D34E9B" wp14:editId="6009E620">
                  <wp:extent cx="3744000" cy="642515"/>
                  <wp:effectExtent l="0" t="0" r="0" b="571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6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57C9AD9" w14:textId="77777777" w:rsidTr="0064350C">
        <w:tc>
          <w:tcPr>
            <w:tcW w:w="2155" w:type="dxa"/>
            <w:vAlign w:val="center"/>
          </w:tcPr>
          <w:p w14:paraId="5035E74E" w14:textId="7BE3CC6F" w:rsidR="00973186" w:rsidRPr="00875965" w:rsidRDefault="0064350C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64350C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6D26B6A8" wp14:editId="4CE4EBF7">
                  <wp:extent cx="1440000" cy="1935260"/>
                  <wp:effectExtent l="0" t="0" r="8255" b="825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3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3EF76F7B" w14:textId="4F0786DA" w:rsidR="00973186" w:rsidRPr="00575D74" w:rsidRDefault="0064350C" w:rsidP="0064350C">
            <w:pPr>
              <w:spacing w:before="80" w:after="80"/>
              <w:jc w:val="center"/>
            </w:pPr>
            <w:r w:rsidRPr="0064350C">
              <w:rPr>
                <w:noProof/>
              </w:rPr>
              <w:drawing>
                <wp:inline distT="0" distB="0" distL="0" distR="0" wp14:anchorId="5A01CF1F" wp14:editId="584C5DC2">
                  <wp:extent cx="3623862" cy="737164"/>
                  <wp:effectExtent l="0" t="0" r="0" b="635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9"/>
                          <a:stretch/>
                        </pic:blipFill>
                        <pic:spPr bwMode="auto">
                          <a:xfrm>
                            <a:off x="0" y="0"/>
                            <a:ext cx="3624286" cy="73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14E02365" w14:textId="77777777" w:rsidTr="00FC7BBF">
        <w:tc>
          <w:tcPr>
            <w:tcW w:w="2155" w:type="dxa"/>
            <w:vAlign w:val="center"/>
          </w:tcPr>
          <w:p w14:paraId="084D5685" w14:textId="668C6463" w:rsidR="00973186" w:rsidRPr="00875965" w:rsidRDefault="0064350C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64350C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32F428F8" wp14:editId="6F7492E6">
                  <wp:extent cx="1440000" cy="1907586"/>
                  <wp:effectExtent l="0" t="0" r="825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7A39DA2C" w14:textId="77777777" w:rsidR="00973186" w:rsidRDefault="00BF24F6" w:rsidP="00FC7BBF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0953E685" wp14:editId="2D04EB25">
                  <wp:extent cx="3600000" cy="2162113"/>
                  <wp:effectExtent l="0" t="0" r="635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162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9FCDE12" w14:textId="30BDBE4A" w:rsidR="00BF24F6" w:rsidRPr="00575D74" w:rsidRDefault="00BF24F6" w:rsidP="00FC7BBF">
            <w:pPr>
              <w:spacing w:before="80" w:after="80"/>
              <w:jc w:val="center"/>
            </w:pPr>
          </w:p>
        </w:tc>
      </w:tr>
      <w:tr w:rsidR="00BF24F6" w14:paraId="643E5704" w14:textId="77777777" w:rsidTr="00CB0AB2">
        <w:tc>
          <w:tcPr>
            <w:tcW w:w="2155" w:type="dxa"/>
            <w:vAlign w:val="center"/>
          </w:tcPr>
          <w:p w14:paraId="75BA9EC6" w14:textId="2F81BA28" w:rsidR="00973186" w:rsidRPr="00875965" w:rsidRDefault="00FC7BBF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FC7BBF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1ECF6A5F" wp14:editId="2BDC9B86">
                  <wp:extent cx="1440000" cy="1906246"/>
                  <wp:effectExtent l="0" t="0" r="825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369FDE8" w14:textId="1B670FFD" w:rsidR="00973186" w:rsidRPr="00575D74" w:rsidRDefault="00CB0AB2" w:rsidP="00CB0AB2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5BDD1315" wp14:editId="4B31F2FB">
                  <wp:extent cx="3600000" cy="862989"/>
                  <wp:effectExtent l="0" t="0" r="63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862989"/>
                          </a:xfrm>
                          <a:prstGeom prst="rect">
                            <a:avLst/>
                          </a:prstGeom>
                          <a:noFill/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221F508" w14:textId="77777777" w:rsidTr="00DA71D3">
        <w:tc>
          <w:tcPr>
            <w:tcW w:w="2155" w:type="dxa"/>
            <w:vAlign w:val="center"/>
          </w:tcPr>
          <w:p w14:paraId="469D14F6" w14:textId="77A3283A" w:rsidR="00973186" w:rsidRPr="00875965" w:rsidRDefault="00BD6826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BD6826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lastRenderedPageBreak/>
              <w:drawing>
                <wp:inline distT="0" distB="0" distL="0" distR="0" wp14:anchorId="494B29FD" wp14:editId="51A9EBC6">
                  <wp:extent cx="1440000" cy="1944000"/>
                  <wp:effectExtent l="0" t="0" r="825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</w:tcPr>
          <w:p w14:paraId="1339F969" w14:textId="264D7F59" w:rsidR="00973186" w:rsidRPr="00575D74" w:rsidRDefault="00692EA7" w:rsidP="00DA71D3">
            <w:pPr>
              <w:spacing w:before="80" w:after="80"/>
              <w:jc w:val="both"/>
            </w:pPr>
            <w:r>
              <w:rPr>
                <w:noProof/>
              </w:rPr>
              <w:drawing>
                <wp:inline distT="0" distB="0" distL="0" distR="0" wp14:anchorId="3D77A723" wp14:editId="5BC3656D">
                  <wp:extent cx="3600000" cy="1585215"/>
                  <wp:effectExtent l="0" t="0" r="635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585215"/>
                          </a:xfrm>
                          <a:prstGeom prst="rect">
                            <a:avLst/>
                          </a:prstGeom>
                          <a:noFill/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00C8871E" w14:textId="77777777" w:rsidTr="00DA71D3">
        <w:tc>
          <w:tcPr>
            <w:tcW w:w="2155" w:type="dxa"/>
            <w:vAlign w:val="center"/>
          </w:tcPr>
          <w:p w14:paraId="5BC1FD1C" w14:textId="09933880" w:rsidR="00973186" w:rsidRPr="00875965" w:rsidRDefault="00BD6826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BD6826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6FEB473C" wp14:editId="6173D042">
                  <wp:extent cx="1440000" cy="1945044"/>
                  <wp:effectExtent l="0" t="0" r="825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4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</w:tcPr>
          <w:p w14:paraId="3C1806C5" w14:textId="1B0918D4" w:rsidR="00973186" w:rsidRPr="00575D74" w:rsidRDefault="00692EA7" w:rsidP="00DA71D3">
            <w:pPr>
              <w:spacing w:before="80" w:after="80"/>
              <w:jc w:val="both"/>
            </w:pPr>
            <w:r w:rsidRPr="00692EA7">
              <w:rPr>
                <w:noProof/>
              </w:rPr>
              <w:drawing>
                <wp:inline distT="0" distB="0" distL="0" distR="0" wp14:anchorId="470A4279" wp14:editId="58ABCC64">
                  <wp:extent cx="3600000" cy="1911901"/>
                  <wp:effectExtent l="0" t="0" r="635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11901"/>
                          </a:xfrm>
                          <a:prstGeom prst="rect">
                            <a:avLst/>
                          </a:prstGeom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5737" w14:textId="1CA62FF8" w:rsidR="00973186" w:rsidRPr="00F75F9F" w:rsidRDefault="00973186" w:rsidP="00F75F9F"/>
    <w:sectPr w:rsidR="00973186" w:rsidRPr="00F75F9F" w:rsidSect="008D2514">
      <w:type w:val="continuous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6ECC1" w14:textId="77777777" w:rsidR="00D32E26" w:rsidRDefault="00D32E26">
      <w:pPr>
        <w:spacing w:after="0" w:line="240" w:lineRule="auto"/>
      </w:pPr>
      <w:r>
        <w:separator/>
      </w:r>
    </w:p>
  </w:endnote>
  <w:endnote w:type="continuationSeparator" w:id="0">
    <w:p w14:paraId="4FBBDAC9" w14:textId="77777777" w:rsidR="00D32E26" w:rsidRDefault="00D32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405AEF7D" w:rsidR="007005AC" w:rsidRDefault="008D2514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1E179C7" wp14:editId="7D5E4A47">
              <wp:simplePos x="0" y="0"/>
              <wp:positionH relativeFrom="margin">
                <wp:posOffset>6310833</wp:posOffset>
              </wp:positionH>
              <wp:positionV relativeFrom="margin">
                <wp:posOffset>6456680</wp:posOffset>
              </wp:positionV>
              <wp:extent cx="128270" cy="2823210"/>
              <wp:effectExtent l="0" t="0" r="5080" b="3810"/>
              <wp:wrapNone/>
              <wp:docPr id="46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rgbClr val="2B4586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5A644D23" id="Rectángulo 9" o:spid="_x0000_s1026" style="position:absolute;margin-left:496.9pt;margin-top:508.4pt;width:10.1pt;height:222.3pt;z-index:251673600;visibility:visible;mso-wrap-style:square;mso-width-percent: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" fillcolor="#2b4586" stroked="f">
              <w10:wrap anchorx="margin" anchory="margin"/>
            </v:rect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 xmlns:oel="http://schemas.microsoft.com/office/2019/extlst"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DFAAF" w14:textId="77777777" w:rsidR="00D32E26" w:rsidRDefault="00D32E26">
      <w:pPr>
        <w:spacing w:after="0" w:line="240" w:lineRule="auto"/>
      </w:pPr>
      <w:r>
        <w:separator/>
      </w:r>
    </w:p>
  </w:footnote>
  <w:footnote w:type="continuationSeparator" w:id="0">
    <w:p w14:paraId="6CD5CA2A" w14:textId="77777777" w:rsidR="00D32E26" w:rsidRDefault="00D32E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A20F" w14:textId="7BA27090" w:rsidR="008D2514" w:rsidRDefault="008D2514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B09065" wp14:editId="31066E99">
              <wp:simplePos x="0" y="0"/>
              <wp:positionH relativeFrom="margin">
                <wp:posOffset>6310427</wp:posOffset>
              </wp:positionH>
              <wp:positionV relativeFrom="margin">
                <wp:posOffset>-227330</wp:posOffset>
              </wp:positionV>
              <wp:extent cx="128270" cy="6297930"/>
              <wp:effectExtent l="0" t="0" r="0" b="0"/>
              <wp:wrapNone/>
              <wp:docPr id="47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4ABF2E22" id="Rectángulo 8" o:spid="_x0000_s1026" style="position:absolute;margin-left:496.9pt;margin-top:-17.9pt;width:10.1pt;height:495.9pt;z-index:25167257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" fillcolor="black [3213]" stroked="f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A66"/>
    <w:multiLevelType w:val="hybridMultilevel"/>
    <w:tmpl w:val="20445C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F4686"/>
    <w:multiLevelType w:val="hybridMultilevel"/>
    <w:tmpl w:val="A1F6D8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D50C8"/>
    <w:multiLevelType w:val="hybridMultilevel"/>
    <w:tmpl w:val="8864CDF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5E72CC"/>
    <w:multiLevelType w:val="hybridMultilevel"/>
    <w:tmpl w:val="CAB403B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F370F4A"/>
    <w:multiLevelType w:val="hybridMultilevel"/>
    <w:tmpl w:val="F1FABE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C3D6E"/>
    <w:multiLevelType w:val="multilevel"/>
    <w:tmpl w:val="B2481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A411BC0"/>
    <w:multiLevelType w:val="hybridMultilevel"/>
    <w:tmpl w:val="8020E37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524451"/>
    <w:multiLevelType w:val="hybridMultilevel"/>
    <w:tmpl w:val="36A85004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067457"/>
    <w:multiLevelType w:val="hybridMultilevel"/>
    <w:tmpl w:val="FD2AED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F5B7E"/>
    <w:multiLevelType w:val="multilevel"/>
    <w:tmpl w:val="5AE44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FDB6725"/>
    <w:multiLevelType w:val="hybridMultilevel"/>
    <w:tmpl w:val="11A693C2"/>
    <w:lvl w:ilvl="0" w:tplc="24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1414D"/>
    <w:multiLevelType w:val="hybridMultilevel"/>
    <w:tmpl w:val="42A03EA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0"/>
  </w:num>
  <w:num w:numId="5">
    <w:abstractNumId w:val="3"/>
  </w:num>
  <w:num w:numId="6">
    <w:abstractNumId w:val="6"/>
  </w:num>
  <w:num w:numId="7">
    <w:abstractNumId w:val="12"/>
  </w:num>
  <w:num w:numId="8">
    <w:abstractNumId w:val="4"/>
  </w:num>
  <w:num w:numId="9">
    <w:abstractNumId w:val="11"/>
  </w:num>
  <w:num w:numId="10">
    <w:abstractNumId w:val="18"/>
  </w:num>
  <w:num w:numId="11">
    <w:abstractNumId w:val="2"/>
  </w:num>
  <w:num w:numId="12">
    <w:abstractNumId w:val="5"/>
  </w:num>
  <w:num w:numId="13">
    <w:abstractNumId w:val="1"/>
  </w:num>
  <w:num w:numId="14">
    <w:abstractNumId w:val="9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16142"/>
    <w:rsid w:val="00035335"/>
    <w:rsid w:val="00077496"/>
    <w:rsid w:val="00084BCA"/>
    <w:rsid w:val="00086BFF"/>
    <w:rsid w:val="000A2BEC"/>
    <w:rsid w:val="000A4C14"/>
    <w:rsid w:val="000B797A"/>
    <w:rsid w:val="000D1AD4"/>
    <w:rsid w:val="000D2EFF"/>
    <w:rsid w:val="0018058D"/>
    <w:rsid w:val="001F49BA"/>
    <w:rsid w:val="002404C5"/>
    <w:rsid w:val="002C349B"/>
    <w:rsid w:val="002D04DC"/>
    <w:rsid w:val="002E3336"/>
    <w:rsid w:val="002E3FCB"/>
    <w:rsid w:val="00311C59"/>
    <w:rsid w:val="003E7976"/>
    <w:rsid w:val="003F6206"/>
    <w:rsid w:val="00400295"/>
    <w:rsid w:val="004169FE"/>
    <w:rsid w:val="00457EC4"/>
    <w:rsid w:val="004D28F4"/>
    <w:rsid w:val="004E1D3B"/>
    <w:rsid w:val="004F4174"/>
    <w:rsid w:val="004F4335"/>
    <w:rsid w:val="004F6F66"/>
    <w:rsid w:val="0052333D"/>
    <w:rsid w:val="00541F9C"/>
    <w:rsid w:val="00557BB0"/>
    <w:rsid w:val="00575D74"/>
    <w:rsid w:val="00593AA8"/>
    <w:rsid w:val="005979C9"/>
    <w:rsid w:val="005A6B39"/>
    <w:rsid w:val="005B0B3C"/>
    <w:rsid w:val="005D63F9"/>
    <w:rsid w:val="005F36E0"/>
    <w:rsid w:val="005F5D22"/>
    <w:rsid w:val="005F7116"/>
    <w:rsid w:val="00635DAB"/>
    <w:rsid w:val="0064350C"/>
    <w:rsid w:val="006651E1"/>
    <w:rsid w:val="00692EA7"/>
    <w:rsid w:val="006A00F1"/>
    <w:rsid w:val="006B3124"/>
    <w:rsid w:val="006C2AA5"/>
    <w:rsid w:val="006C5B57"/>
    <w:rsid w:val="006D0C55"/>
    <w:rsid w:val="006F5814"/>
    <w:rsid w:val="007005AC"/>
    <w:rsid w:val="00746BC7"/>
    <w:rsid w:val="007970DE"/>
    <w:rsid w:val="007A5E82"/>
    <w:rsid w:val="0080459D"/>
    <w:rsid w:val="00841FAE"/>
    <w:rsid w:val="00875965"/>
    <w:rsid w:val="008800ED"/>
    <w:rsid w:val="008D2514"/>
    <w:rsid w:val="008D6BFC"/>
    <w:rsid w:val="008F17AA"/>
    <w:rsid w:val="00917774"/>
    <w:rsid w:val="00961437"/>
    <w:rsid w:val="00973186"/>
    <w:rsid w:val="009822F9"/>
    <w:rsid w:val="009953BC"/>
    <w:rsid w:val="009B025D"/>
    <w:rsid w:val="009C461C"/>
    <w:rsid w:val="009F2EC5"/>
    <w:rsid w:val="00A11F9D"/>
    <w:rsid w:val="00A437A6"/>
    <w:rsid w:val="00A645AA"/>
    <w:rsid w:val="00A74A99"/>
    <w:rsid w:val="00AA183D"/>
    <w:rsid w:val="00AD7E08"/>
    <w:rsid w:val="00AE546A"/>
    <w:rsid w:val="00B142E1"/>
    <w:rsid w:val="00B36D9B"/>
    <w:rsid w:val="00B57CB9"/>
    <w:rsid w:val="00B57EEC"/>
    <w:rsid w:val="00BA58FC"/>
    <w:rsid w:val="00BD6826"/>
    <w:rsid w:val="00BF24F6"/>
    <w:rsid w:val="00C000E8"/>
    <w:rsid w:val="00C36DFB"/>
    <w:rsid w:val="00C5501C"/>
    <w:rsid w:val="00C66C87"/>
    <w:rsid w:val="00C84152"/>
    <w:rsid w:val="00CB0AB2"/>
    <w:rsid w:val="00CB3D07"/>
    <w:rsid w:val="00CC31E6"/>
    <w:rsid w:val="00CE2AAA"/>
    <w:rsid w:val="00D32E26"/>
    <w:rsid w:val="00D330FB"/>
    <w:rsid w:val="00D4665B"/>
    <w:rsid w:val="00D5741B"/>
    <w:rsid w:val="00DB324E"/>
    <w:rsid w:val="00DB7593"/>
    <w:rsid w:val="00E7199A"/>
    <w:rsid w:val="00E72DD8"/>
    <w:rsid w:val="00E91F08"/>
    <w:rsid w:val="00EE7D90"/>
    <w:rsid w:val="00EF4E66"/>
    <w:rsid w:val="00F75F9F"/>
    <w:rsid w:val="00FA6223"/>
    <w:rsid w:val="00FB077B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1.xm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eidyhurtado-1@hot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www.launicapanaderia.com" TargetMode="External"/><Relationship Id="rId36" Type="http://schemas.openxmlformats.org/officeDocument/2006/relationships/image" Target="media/image22.png"/><Relationship Id="rId10" Type="http://schemas.openxmlformats.org/officeDocument/2006/relationships/hyperlink" Target="mailto:Leidyhurtado-1@hotmail.com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4F210DE-8809-484D-9FD1-3E47C7D40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1769</TotalTime>
  <Pages>11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Araza programaciÓn</vt:lpstr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FrontDevSolutions</dc:title>
  <dc:subject/>
  <dc:creator>KARINA</dc:creator>
  <cp:lastModifiedBy>alejandra gomes sanchez</cp:lastModifiedBy>
  <cp:revision>35</cp:revision>
  <dcterms:created xsi:type="dcterms:W3CDTF">2022-08-20T16:04:00Z</dcterms:created>
  <dcterms:modified xsi:type="dcterms:W3CDTF">2022-10-16T20:09:00Z</dcterms:modified>
</cp:coreProperties>
</file>